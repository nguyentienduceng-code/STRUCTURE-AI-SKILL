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03233" w14:textId="77777777" w:rsidR="00085279" w:rsidRPr="00284C1A" w:rsidRDefault="00085279" w:rsidP="00085279">
      <w:pPr>
        <w:spacing w:after="120"/>
        <w:ind w:left="1260" w:hanging="1260"/>
        <w:jc w:val="right"/>
        <w:rPr>
          <w:i/>
        </w:rPr>
      </w:pPr>
      <w:bookmarkStart w:id="0" w:name="_gjdgxs" w:colFirst="0" w:colLast="0"/>
      <w:bookmarkEnd w:id="0"/>
      <w:r w:rsidRPr="00284C1A">
        <w:rPr>
          <w:i/>
        </w:rPr>
        <w:t xml:space="preserve">                              </w:t>
      </w:r>
      <w:proofErr w:type="spellStart"/>
      <w:proofErr w:type="gramStart"/>
      <w:r w:rsidRPr="00284C1A">
        <w:rPr>
          <w:i/>
        </w:rPr>
        <w:t>Tp.Hồ</w:t>
      </w:r>
      <w:proofErr w:type="spellEnd"/>
      <w:proofErr w:type="gramEnd"/>
      <w:r w:rsidRPr="00284C1A">
        <w:rPr>
          <w:i/>
        </w:rPr>
        <w:t xml:space="preserve"> Chí Minh, </w:t>
      </w:r>
      <w:proofErr w:type="spellStart"/>
      <w:r w:rsidRPr="00284C1A">
        <w:rPr>
          <w:i/>
        </w:rPr>
        <w:t>Ngày</w:t>
      </w:r>
      <w:proofErr w:type="spellEnd"/>
      <w:r w:rsidRPr="00284C1A">
        <w:rPr>
          <w:i/>
        </w:rPr>
        <w:t xml:space="preserve"> </w:t>
      </w:r>
      <w:r>
        <w:rPr>
          <w:i/>
        </w:rPr>
        <w:t xml:space="preserve">  </w:t>
      </w:r>
      <w:r w:rsidRPr="00284C1A">
        <w:rPr>
          <w:i/>
        </w:rPr>
        <w:t xml:space="preserve"> </w:t>
      </w:r>
      <w:proofErr w:type="spellStart"/>
      <w:r w:rsidRPr="00284C1A">
        <w:rPr>
          <w:i/>
        </w:rPr>
        <w:t>tháng</w:t>
      </w:r>
      <w:proofErr w:type="spellEnd"/>
      <w:r w:rsidRPr="00284C1A">
        <w:rPr>
          <w:i/>
        </w:rPr>
        <w:t xml:space="preserve"> </w:t>
      </w:r>
      <w:r>
        <w:rPr>
          <w:i/>
        </w:rPr>
        <w:t xml:space="preserve">  </w:t>
      </w:r>
      <w:r w:rsidRPr="00284C1A">
        <w:rPr>
          <w:i/>
        </w:rPr>
        <w:t xml:space="preserve"> </w:t>
      </w:r>
      <w:proofErr w:type="spellStart"/>
      <w:r w:rsidRPr="00284C1A">
        <w:rPr>
          <w:i/>
        </w:rPr>
        <w:t>năm</w:t>
      </w:r>
      <w:proofErr w:type="spellEnd"/>
      <w:r w:rsidRPr="00284C1A">
        <w:rPr>
          <w:i/>
        </w:rPr>
        <w:t xml:space="preserve"> 202</w:t>
      </w:r>
      <w:r>
        <w:rPr>
          <w:i/>
        </w:rPr>
        <w:t>6</w:t>
      </w:r>
      <w:r w:rsidRPr="00284C1A">
        <w:rPr>
          <w:i/>
        </w:rPr>
        <w:t xml:space="preserve"> 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839"/>
        <w:gridCol w:w="8222"/>
      </w:tblGrid>
      <w:tr w:rsidR="00085279" w:rsidRPr="00284C1A" w14:paraId="446F42F5" w14:textId="77777777" w:rsidTr="009B0258">
        <w:trPr>
          <w:trHeight w:val="410"/>
          <w:jc w:val="center"/>
        </w:trPr>
        <w:tc>
          <w:tcPr>
            <w:tcW w:w="463" w:type="pct"/>
            <w:vAlign w:val="center"/>
          </w:tcPr>
          <w:p w14:paraId="3872A153" w14:textId="77777777" w:rsidR="00085279" w:rsidRPr="00284C1A" w:rsidRDefault="00085279" w:rsidP="009B0258">
            <w:pPr>
              <w:spacing w:before="60" w:after="60"/>
              <w:rPr>
                <w:b/>
                <w:i/>
              </w:rPr>
            </w:pPr>
            <w:proofErr w:type="spellStart"/>
            <w:r w:rsidRPr="00284C1A">
              <w:rPr>
                <w:b/>
                <w:i/>
              </w:rPr>
              <w:t>Kính</w:t>
            </w:r>
            <w:proofErr w:type="spellEnd"/>
            <w:r w:rsidRPr="00284C1A">
              <w:rPr>
                <w:b/>
                <w:i/>
              </w:rPr>
              <w:t xml:space="preserve"> </w:t>
            </w:r>
            <w:proofErr w:type="spellStart"/>
            <w:r w:rsidRPr="00284C1A">
              <w:rPr>
                <w:b/>
                <w:i/>
              </w:rPr>
              <w:t>gửi</w:t>
            </w:r>
            <w:proofErr w:type="spellEnd"/>
            <w:r w:rsidRPr="00284C1A">
              <w:rPr>
                <w:b/>
                <w:i/>
              </w:rPr>
              <w:t>:</w:t>
            </w:r>
          </w:p>
        </w:tc>
        <w:tc>
          <w:tcPr>
            <w:tcW w:w="4537" w:type="pct"/>
            <w:vAlign w:val="center"/>
          </w:tcPr>
          <w:p w14:paraId="20A3BBFB" w14:textId="77777777" w:rsidR="00085279" w:rsidRPr="00284C1A" w:rsidRDefault="00085279" w:rsidP="009B02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187"/>
              <w:rPr>
                <w:color w:val="000000"/>
              </w:rPr>
            </w:pPr>
            <w:r w:rsidRPr="00284C1A">
              <w:rPr>
                <w:b/>
                <w:color w:val="000000"/>
              </w:rPr>
              <w:t xml:space="preserve">Ban </w:t>
            </w:r>
            <w:proofErr w:type="spellStart"/>
            <w:r w:rsidRPr="00284C1A">
              <w:rPr>
                <w:b/>
                <w:color w:val="000000"/>
              </w:rPr>
              <w:t>Lãnh</w:t>
            </w:r>
            <w:proofErr w:type="spellEnd"/>
            <w:r w:rsidRPr="00284C1A">
              <w:rPr>
                <w:b/>
                <w:color w:val="000000"/>
              </w:rPr>
              <w:t xml:space="preserve"> </w:t>
            </w:r>
            <w:proofErr w:type="spellStart"/>
            <w:r w:rsidRPr="00284C1A">
              <w:rPr>
                <w:b/>
                <w:color w:val="000000"/>
              </w:rPr>
              <w:t>Đạo</w:t>
            </w:r>
            <w:proofErr w:type="spellEnd"/>
          </w:p>
        </w:tc>
      </w:tr>
      <w:tr w:rsidR="00085279" w:rsidRPr="00284C1A" w14:paraId="0B7E4AE7" w14:textId="77777777" w:rsidTr="009B0258">
        <w:trPr>
          <w:trHeight w:val="305"/>
          <w:jc w:val="center"/>
        </w:trPr>
        <w:tc>
          <w:tcPr>
            <w:tcW w:w="463" w:type="pct"/>
            <w:vAlign w:val="center"/>
          </w:tcPr>
          <w:p w14:paraId="7B68825F" w14:textId="77777777" w:rsidR="00085279" w:rsidRPr="00284C1A" w:rsidRDefault="00085279" w:rsidP="009B0258">
            <w:pPr>
              <w:spacing w:before="60" w:after="60"/>
              <w:rPr>
                <w:b/>
                <w:i/>
              </w:rPr>
            </w:pPr>
            <w:proofErr w:type="spellStart"/>
            <w:r w:rsidRPr="00284C1A">
              <w:rPr>
                <w:b/>
                <w:i/>
              </w:rPr>
              <w:t>Về</w:t>
            </w:r>
            <w:proofErr w:type="spellEnd"/>
            <w:r w:rsidRPr="00284C1A">
              <w:rPr>
                <w:b/>
                <w:i/>
              </w:rPr>
              <w:t xml:space="preserve"> </w:t>
            </w:r>
            <w:proofErr w:type="spellStart"/>
            <w:r w:rsidRPr="00284C1A">
              <w:rPr>
                <w:b/>
                <w:i/>
              </w:rPr>
              <w:t>việc</w:t>
            </w:r>
            <w:proofErr w:type="spellEnd"/>
            <w:r w:rsidRPr="00284C1A">
              <w:rPr>
                <w:b/>
                <w:i/>
              </w:rPr>
              <w:t>:</w:t>
            </w:r>
          </w:p>
        </w:tc>
        <w:tc>
          <w:tcPr>
            <w:tcW w:w="4537" w:type="pct"/>
            <w:vAlign w:val="center"/>
          </w:tcPr>
          <w:p w14:paraId="735E80C0" w14:textId="391CC599" w:rsidR="00085279" w:rsidRPr="006752DC" w:rsidRDefault="00085279" w:rsidP="009B0258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166"/>
              <w:rPr>
                <w:b/>
                <w:iCs/>
                <w:color w:val="000000"/>
              </w:rPr>
            </w:pPr>
            <w:proofErr w:type="spellStart"/>
            <w:r w:rsidRPr="00DC708E">
              <w:rPr>
                <w:b/>
                <w:i/>
                <w:color w:val="000000"/>
              </w:rPr>
              <w:t>Trình</w:t>
            </w:r>
            <w:proofErr w:type="spellEnd"/>
            <w:r w:rsidRPr="00DC708E">
              <w:rPr>
                <w:b/>
                <w:i/>
                <w:color w:val="000000"/>
              </w:rPr>
              <w:t xml:space="preserve"> </w:t>
            </w:r>
            <w:proofErr w:type="spellStart"/>
            <w:r w:rsidRPr="00DC708E">
              <w:rPr>
                <w:b/>
                <w:i/>
                <w:color w:val="000000"/>
              </w:rPr>
              <w:t>duyệt</w:t>
            </w:r>
            <w:proofErr w:type="spellEnd"/>
            <w:r w:rsidRPr="00DC708E">
              <w:rPr>
                <w:b/>
                <w:i/>
                <w:color w:val="000000"/>
              </w:rPr>
              <w:t xml:space="preserve"> </w:t>
            </w:r>
            <w:proofErr w:type="spellStart"/>
            <w:r w:rsidRPr="00DC708E">
              <w:rPr>
                <w:b/>
                <w:i/>
                <w:color w:val="000000"/>
              </w:rPr>
              <w:t>phương</w:t>
            </w:r>
            <w:proofErr w:type="spellEnd"/>
            <w:r w:rsidRPr="00DC708E">
              <w:rPr>
                <w:b/>
                <w:i/>
                <w:color w:val="000000"/>
              </w:rPr>
              <w:t xml:space="preserve"> </w:t>
            </w:r>
            <w:proofErr w:type="spellStart"/>
            <w:r w:rsidRPr="00DC708E">
              <w:rPr>
                <w:b/>
                <w:i/>
                <w:color w:val="000000"/>
              </w:rPr>
              <w:t>án</w:t>
            </w:r>
            <w:proofErr w:type="spellEnd"/>
            <w:r w:rsidRPr="00DC708E">
              <w:rPr>
                <w:b/>
                <w:i/>
                <w:color w:val="000000"/>
              </w:rPr>
              <w:t xml:space="preserve"> </w:t>
            </w:r>
            <w:proofErr w:type="spellStart"/>
            <w:r w:rsidR="008A4E52">
              <w:rPr>
                <w:b/>
                <w:i/>
                <w:color w:val="000000"/>
              </w:rPr>
              <w:t>nhà</w:t>
            </w:r>
            <w:proofErr w:type="spellEnd"/>
            <w:r w:rsidR="008A4E52">
              <w:rPr>
                <w:b/>
                <w:i/>
                <w:color w:val="000000"/>
              </w:rPr>
              <w:t xml:space="preserve"> </w:t>
            </w:r>
            <w:proofErr w:type="spellStart"/>
            <w:r w:rsidR="008A4E52">
              <w:rPr>
                <w:b/>
                <w:i/>
                <w:color w:val="000000"/>
              </w:rPr>
              <w:t>ăn</w:t>
            </w:r>
            <w:proofErr w:type="spellEnd"/>
            <w:r w:rsidR="008A4E52">
              <w:rPr>
                <w:b/>
                <w:i/>
                <w:color w:val="000000"/>
              </w:rPr>
              <w:t xml:space="preserve"> HITECH</w:t>
            </w:r>
          </w:p>
        </w:tc>
      </w:tr>
    </w:tbl>
    <w:p w14:paraId="070C2ADB" w14:textId="77777777" w:rsidR="00085279" w:rsidRPr="00284C1A" w:rsidRDefault="00085279" w:rsidP="00085279">
      <w:pPr>
        <w:jc w:val="both"/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830"/>
        <w:gridCol w:w="250"/>
        <w:gridCol w:w="1086"/>
        <w:gridCol w:w="1169"/>
        <w:gridCol w:w="1752"/>
        <w:gridCol w:w="1671"/>
        <w:gridCol w:w="2303"/>
      </w:tblGrid>
      <w:tr w:rsidR="00085279" w:rsidRPr="00284C1A" w14:paraId="69381FDA" w14:textId="77777777" w:rsidTr="009B0258">
        <w:trPr>
          <w:trHeight w:val="1008"/>
          <w:jc w:val="center"/>
        </w:trPr>
        <w:tc>
          <w:tcPr>
            <w:tcW w:w="458" w:type="pct"/>
            <w:vAlign w:val="center"/>
          </w:tcPr>
          <w:p w14:paraId="78D4CA1A" w14:textId="77777777" w:rsidR="00085279" w:rsidRPr="00284C1A" w:rsidRDefault="00085279" w:rsidP="009B0258">
            <w:pPr>
              <w:ind w:left="-30" w:right="-105"/>
              <w:jc w:val="both"/>
              <w:rPr>
                <w:b/>
                <w:i/>
              </w:rPr>
            </w:pPr>
            <w:proofErr w:type="spellStart"/>
            <w:r w:rsidRPr="00284C1A">
              <w:rPr>
                <w:b/>
                <w:i/>
              </w:rPr>
              <w:t>Căn</w:t>
            </w:r>
            <w:proofErr w:type="spellEnd"/>
            <w:r w:rsidRPr="00284C1A">
              <w:rPr>
                <w:b/>
                <w:i/>
              </w:rPr>
              <w:t xml:space="preserve"> </w:t>
            </w:r>
            <w:proofErr w:type="spellStart"/>
            <w:r w:rsidRPr="00284C1A">
              <w:rPr>
                <w:b/>
                <w:i/>
              </w:rPr>
              <w:t>cứ</w:t>
            </w:r>
            <w:proofErr w:type="spellEnd"/>
          </w:p>
        </w:tc>
        <w:tc>
          <w:tcPr>
            <w:tcW w:w="4542" w:type="pct"/>
            <w:gridSpan w:val="6"/>
          </w:tcPr>
          <w:p w14:paraId="165A50A4" w14:textId="77777777" w:rsidR="00085279" w:rsidRPr="00A33B62" w:rsidRDefault="0008527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76" w:lineRule="auto"/>
              <w:ind w:left="246" w:right="369" w:hanging="180"/>
              <w:jc w:val="both"/>
              <w:rPr>
                <w:i/>
                <w:color w:val="000000"/>
              </w:rPr>
            </w:pPr>
            <w:proofErr w:type="spellStart"/>
            <w:r w:rsidRPr="00A33B62">
              <w:rPr>
                <w:i/>
                <w:color w:val="000000"/>
              </w:rPr>
              <w:t>Tình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hình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thực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tế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và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hiện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trạng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đã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thi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công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tại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dự</w:t>
            </w:r>
            <w:proofErr w:type="spellEnd"/>
            <w:r w:rsidRPr="00A33B62">
              <w:rPr>
                <w:i/>
                <w:color w:val="000000"/>
              </w:rPr>
              <w:t xml:space="preserve"> </w:t>
            </w:r>
            <w:proofErr w:type="spellStart"/>
            <w:r w:rsidRPr="00A33B62">
              <w:rPr>
                <w:i/>
                <w:color w:val="000000"/>
              </w:rPr>
              <w:t>án</w:t>
            </w:r>
            <w:proofErr w:type="spellEnd"/>
          </w:p>
          <w:p w14:paraId="222E6728" w14:textId="6C45D2D3" w:rsidR="00274473" w:rsidRPr="00C34A9D" w:rsidRDefault="0027447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76" w:lineRule="auto"/>
              <w:ind w:left="246" w:right="369" w:hanging="180"/>
              <w:jc w:val="both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Nhu </w:t>
            </w:r>
            <w:proofErr w:type="spellStart"/>
            <w:r>
              <w:rPr>
                <w:i/>
                <w:color w:val="000000"/>
              </w:rPr>
              <w:t>cầu</w:t>
            </w:r>
            <w:proofErr w:type="spellEnd"/>
            <w:r>
              <w:rPr>
                <w:i/>
                <w:color w:val="000000"/>
              </w:rPr>
              <w:t xml:space="preserve"> </w:t>
            </w:r>
            <w:proofErr w:type="spellStart"/>
            <w:r>
              <w:rPr>
                <w:i/>
                <w:color w:val="000000"/>
              </w:rPr>
              <w:t>sử</w:t>
            </w:r>
            <w:proofErr w:type="spellEnd"/>
            <w:r>
              <w:rPr>
                <w:i/>
                <w:color w:val="000000"/>
              </w:rPr>
              <w:t xml:space="preserve"> </w:t>
            </w:r>
            <w:proofErr w:type="spellStart"/>
            <w:r>
              <w:rPr>
                <w:i/>
                <w:color w:val="000000"/>
              </w:rPr>
              <w:t>dụng</w:t>
            </w:r>
            <w:proofErr w:type="spellEnd"/>
            <w:r>
              <w:rPr>
                <w:i/>
                <w:color w:val="000000"/>
              </w:rPr>
              <w:t xml:space="preserve"> </w:t>
            </w:r>
            <w:proofErr w:type="spellStart"/>
            <w:r>
              <w:rPr>
                <w:i/>
                <w:color w:val="000000"/>
              </w:rPr>
              <w:t>của</w:t>
            </w:r>
            <w:proofErr w:type="spellEnd"/>
            <w:r>
              <w:rPr>
                <w:i/>
                <w:color w:val="000000"/>
              </w:rPr>
              <w:t xml:space="preserve"> Hitech</w:t>
            </w:r>
          </w:p>
        </w:tc>
      </w:tr>
      <w:tr w:rsidR="00085279" w:rsidRPr="00284C1A" w14:paraId="2D1C8754" w14:textId="77777777" w:rsidTr="009B0258">
        <w:trPr>
          <w:trHeight w:val="1067"/>
          <w:jc w:val="center"/>
        </w:trPr>
        <w:tc>
          <w:tcPr>
            <w:tcW w:w="458" w:type="pct"/>
            <w:vAlign w:val="center"/>
          </w:tcPr>
          <w:p w14:paraId="292AE27C" w14:textId="77777777" w:rsidR="00085279" w:rsidRPr="0095255B" w:rsidRDefault="00085279" w:rsidP="009B0258">
            <w:pPr>
              <w:ind w:left="-120" w:right="-205"/>
              <w:rPr>
                <w:b/>
                <w:i/>
                <w:sz w:val="23"/>
                <w:szCs w:val="23"/>
              </w:rPr>
            </w:pPr>
            <w:proofErr w:type="spellStart"/>
            <w:r w:rsidRPr="0095255B">
              <w:rPr>
                <w:b/>
                <w:i/>
                <w:sz w:val="23"/>
                <w:szCs w:val="23"/>
              </w:rPr>
              <w:t>Nội</w:t>
            </w:r>
            <w:proofErr w:type="spellEnd"/>
            <w:r w:rsidRPr="0095255B">
              <w:rPr>
                <w:b/>
                <w:i/>
                <w:sz w:val="23"/>
                <w:szCs w:val="23"/>
              </w:rPr>
              <w:t xml:space="preserve"> dung </w:t>
            </w:r>
            <w:proofErr w:type="spellStart"/>
            <w:r w:rsidRPr="0095255B">
              <w:rPr>
                <w:b/>
                <w:i/>
                <w:sz w:val="23"/>
                <w:szCs w:val="23"/>
              </w:rPr>
              <w:t>tờ</w:t>
            </w:r>
            <w:proofErr w:type="spellEnd"/>
            <w:r w:rsidRPr="0095255B">
              <w:rPr>
                <w:b/>
                <w:i/>
                <w:sz w:val="23"/>
                <w:szCs w:val="23"/>
              </w:rPr>
              <w:t xml:space="preserve"> </w:t>
            </w:r>
            <w:proofErr w:type="spellStart"/>
            <w:r w:rsidRPr="0095255B">
              <w:rPr>
                <w:b/>
                <w:i/>
                <w:sz w:val="23"/>
                <w:szCs w:val="23"/>
              </w:rPr>
              <w:t>trình</w:t>
            </w:r>
            <w:proofErr w:type="spellEnd"/>
          </w:p>
        </w:tc>
        <w:tc>
          <w:tcPr>
            <w:tcW w:w="4542" w:type="pct"/>
            <w:gridSpan w:val="6"/>
          </w:tcPr>
          <w:p w14:paraId="6D3F8549" w14:textId="77777777" w:rsidR="00085279" w:rsidRPr="0038468A" w:rsidRDefault="00085279" w:rsidP="009B0258">
            <w:pPr>
              <w:spacing w:before="120" w:after="120" w:line="276" w:lineRule="auto"/>
              <w:ind w:firstLine="147"/>
              <w:rPr>
                <w:b/>
              </w:rPr>
            </w:pPr>
            <w:r w:rsidRPr="00284C1A">
              <w:rPr>
                <w:b/>
              </w:rPr>
              <w:t xml:space="preserve"> </w:t>
            </w:r>
            <w:proofErr w:type="spellStart"/>
            <w:r w:rsidRPr="00284C1A">
              <w:rPr>
                <w:b/>
              </w:rPr>
              <w:t>Kính</w:t>
            </w:r>
            <w:proofErr w:type="spellEnd"/>
            <w:r w:rsidRPr="00284C1A">
              <w:rPr>
                <w:b/>
              </w:rPr>
              <w:t xml:space="preserve"> </w:t>
            </w:r>
            <w:proofErr w:type="spellStart"/>
            <w:r w:rsidRPr="00284C1A">
              <w:rPr>
                <w:b/>
              </w:rPr>
              <w:t>gửi</w:t>
            </w:r>
            <w:proofErr w:type="spellEnd"/>
            <w:r w:rsidRPr="00284C1A">
              <w:rPr>
                <w:b/>
              </w:rPr>
              <w:t xml:space="preserve"> Ban </w:t>
            </w:r>
            <w:proofErr w:type="spellStart"/>
            <w:r w:rsidRPr="00284C1A">
              <w:rPr>
                <w:b/>
              </w:rPr>
              <w:t>Lãnh</w:t>
            </w:r>
            <w:proofErr w:type="spellEnd"/>
            <w:r w:rsidRPr="00284C1A">
              <w:rPr>
                <w:b/>
              </w:rPr>
              <w:t xml:space="preserve"> Đạo</w:t>
            </w:r>
            <w:r>
              <w:rPr>
                <w:b/>
              </w:rPr>
              <w:t>,</w:t>
            </w:r>
          </w:p>
          <w:p w14:paraId="38E94458" w14:textId="52DA2B9C" w:rsidR="00085279" w:rsidRPr="008A4E52" w:rsidRDefault="008A4E52">
            <w:pPr>
              <w:numPr>
                <w:ilvl w:val="0"/>
                <w:numId w:val="10"/>
              </w:numPr>
              <w:spacing w:before="120" w:after="60" w:line="276" w:lineRule="auto"/>
              <w:ind w:left="246" w:right="369" w:hanging="180"/>
              <w:jc w:val="both"/>
              <w:rPr>
                <w:iCs/>
                <w:color w:val="000000"/>
              </w:rPr>
            </w:pPr>
            <w:r w:rsidRPr="008A4E52">
              <w:rPr>
                <w:iCs/>
                <w:color w:val="000000"/>
              </w:rPr>
              <w:t xml:space="preserve">Theo </w:t>
            </w:r>
            <w:proofErr w:type="spellStart"/>
            <w:r w:rsidRPr="008A4E52">
              <w:rPr>
                <w:iCs/>
                <w:color w:val="000000"/>
              </w:rPr>
              <w:t>hiện</w:t>
            </w:r>
            <w:proofErr w:type="spellEnd"/>
            <w:r w:rsidRPr="008A4E52">
              <w:rPr>
                <w:iCs/>
                <w:color w:val="000000"/>
              </w:rPr>
              <w:t xml:space="preserve"> </w:t>
            </w:r>
            <w:proofErr w:type="spellStart"/>
            <w:r w:rsidRPr="008A4E52">
              <w:rPr>
                <w:iCs/>
                <w:color w:val="000000"/>
              </w:rPr>
              <w:t>trạng</w:t>
            </w:r>
            <w:proofErr w:type="spellEnd"/>
            <w:r w:rsidRPr="008A4E52">
              <w:rPr>
                <w:iCs/>
                <w:color w:val="000000"/>
              </w:rPr>
              <w:t xml:space="preserve"> </w:t>
            </w:r>
            <w:proofErr w:type="spellStart"/>
            <w:r w:rsidRPr="008A4E52">
              <w:rPr>
                <w:iCs/>
                <w:color w:val="000000"/>
              </w:rPr>
              <w:t>tại</w:t>
            </w:r>
            <w:proofErr w:type="spellEnd"/>
            <w:r w:rsidRPr="008A4E52">
              <w:rPr>
                <w:iCs/>
                <w:color w:val="000000"/>
              </w:rPr>
              <w:t xml:space="preserve"> </w:t>
            </w:r>
            <w:proofErr w:type="spellStart"/>
            <w:r w:rsidRPr="008A4E52">
              <w:rPr>
                <w:iCs/>
                <w:color w:val="000000"/>
              </w:rPr>
              <w:t>dự</w:t>
            </w:r>
            <w:proofErr w:type="spellEnd"/>
            <w:r w:rsidRPr="008A4E52">
              <w:rPr>
                <w:iCs/>
                <w:color w:val="000000"/>
              </w:rPr>
              <w:t xml:space="preserve"> </w:t>
            </w:r>
            <w:proofErr w:type="spellStart"/>
            <w:r w:rsidRPr="008A4E52">
              <w:rPr>
                <w:iCs/>
                <w:color w:val="000000"/>
              </w:rPr>
              <w:t>án</w:t>
            </w:r>
            <w:proofErr w:type="spellEnd"/>
            <w:r w:rsidRPr="008A4E52">
              <w:rPr>
                <w:iCs/>
                <w:color w:val="000000"/>
              </w:rPr>
              <w:t xml:space="preserve"> Hitech </w:t>
            </w:r>
            <w:proofErr w:type="spellStart"/>
            <w:r w:rsidRPr="008A4E52">
              <w:rPr>
                <w:iCs/>
                <w:color w:val="000000"/>
              </w:rPr>
              <w:t>và</w:t>
            </w:r>
            <w:proofErr w:type="spellEnd"/>
            <w:r w:rsidRPr="008A4E52">
              <w:rPr>
                <w:iCs/>
                <w:color w:val="000000"/>
              </w:rPr>
              <w:t xml:space="preserve"> </w:t>
            </w:r>
            <w:proofErr w:type="spellStart"/>
            <w:r w:rsidRPr="008A4E52">
              <w:rPr>
                <w:iCs/>
                <w:color w:val="000000"/>
              </w:rPr>
              <w:t>nhu</w:t>
            </w:r>
            <w:proofErr w:type="spellEnd"/>
            <w:r w:rsidRPr="008A4E52">
              <w:rPr>
                <w:iCs/>
                <w:color w:val="000000"/>
              </w:rPr>
              <w:t xml:space="preserve"> </w:t>
            </w:r>
            <w:proofErr w:type="spellStart"/>
            <w:r w:rsidRPr="008A4E52">
              <w:rPr>
                <w:iCs/>
                <w:color w:val="000000"/>
              </w:rPr>
              <w:t>cầu</w:t>
            </w:r>
            <w:proofErr w:type="spellEnd"/>
            <w:r w:rsidRPr="008A4E52">
              <w:rPr>
                <w:iCs/>
                <w:color w:val="000000"/>
              </w:rPr>
              <w:t xml:space="preserve"> </w:t>
            </w:r>
            <w:proofErr w:type="spellStart"/>
            <w:r w:rsidRPr="008A4E52">
              <w:rPr>
                <w:iCs/>
                <w:color w:val="000000"/>
              </w:rPr>
              <w:t>vận</w:t>
            </w:r>
            <w:proofErr w:type="spellEnd"/>
            <w:r w:rsidRPr="008A4E52">
              <w:rPr>
                <w:iCs/>
                <w:color w:val="000000"/>
              </w:rPr>
              <w:t xml:space="preserve"> </w:t>
            </w:r>
            <w:proofErr w:type="spellStart"/>
            <w:r w:rsidRPr="008A4E52">
              <w:rPr>
                <w:iCs/>
                <w:color w:val="000000"/>
              </w:rPr>
              <w:t>hành</w:t>
            </w:r>
            <w:proofErr w:type="spellEnd"/>
            <w:r w:rsidR="00085279" w:rsidRPr="008A4E52">
              <w:rPr>
                <w:iCs/>
                <w:color w:val="000000"/>
              </w:rPr>
              <w:t xml:space="preserve"> </w:t>
            </w:r>
            <w:proofErr w:type="spellStart"/>
            <w:r w:rsidRPr="008A4E52">
              <w:rPr>
                <w:iCs/>
                <w:color w:val="000000"/>
              </w:rPr>
              <w:t>đồng</w:t>
            </w:r>
            <w:proofErr w:type="spellEnd"/>
            <w:r w:rsidRPr="008A4E52">
              <w:rPr>
                <w:iCs/>
                <w:color w:val="000000"/>
              </w:rPr>
              <w:t xml:space="preserve"> </w:t>
            </w:r>
            <w:proofErr w:type="spellStart"/>
            <w:r w:rsidRPr="008A4E52">
              <w:rPr>
                <w:iCs/>
                <w:color w:val="000000"/>
              </w:rPr>
              <w:t>thời</w:t>
            </w:r>
            <w:proofErr w:type="spellEnd"/>
            <w:r w:rsidRPr="008A4E52">
              <w:rPr>
                <w:iCs/>
                <w:color w:val="000000"/>
              </w:rPr>
              <w:t xml:space="preserve"> q</w:t>
            </w:r>
            <w:r w:rsidR="00085279" w:rsidRPr="008A4E52">
              <w:rPr>
                <w:iCs/>
                <w:color w:val="000000"/>
              </w:rPr>
              <w:t xml:space="preserve">ua </w:t>
            </w:r>
            <w:proofErr w:type="spellStart"/>
            <w:r w:rsidR="00085279" w:rsidRPr="008A4E52">
              <w:rPr>
                <w:iCs/>
                <w:color w:val="000000"/>
              </w:rPr>
              <w:t>xem</w:t>
            </w:r>
            <w:proofErr w:type="spellEnd"/>
            <w:r w:rsidR="00085279" w:rsidRPr="008A4E52">
              <w:rPr>
                <w:iCs/>
                <w:color w:val="000000"/>
              </w:rPr>
              <w:t xml:space="preserve"> </w:t>
            </w:r>
            <w:proofErr w:type="spellStart"/>
            <w:r w:rsidR="00085279" w:rsidRPr="008A4E52">
              <w:rPr>
                <w:iCs/>
                <w:color w:val="000000"/>
              </w:rPr>
              <w:t>xét</w:t>
            </w:r>
            <w:proofErr w:type="spellEnd"/>
            <w:r w:rsidR="00085279" w:rsidRPr="008A4E52">
              <w:rPr>
                <w:iCs/>
                <w:color w:val="000000"/>
              </w:rPr>
              <w:t xml:space="preserve"> </w:t>
            </w:r>
            <w:proofErr w:type="spellStart"/>
            <w:r w:rsidR="00085279" w:rsidRPr="008A4E52">
              <w:rPr>
                <w:iCs/>
                <w:color w:val="000000"/>
              </w:rPr>
              <w:t>và</w:t>
            </w:r>
            <w:proofErr w:type="spellEnd"/>
            <w:r w:rsidR="00085279" w:rsidRPr="008A4E52">
              <w:rPr>
                <w:iCs/>
                <w:color w:val="000000"/>
              </w:rPr>
              <w:t xml:space="preserve"> </w:t>
            </w:r>
            <w:proofErr w:type="spellStart"/>
            <w:r w:rsidR="00085279" w:rsidRPr="008A4E52">
              <w:rPr>
                <w:iCs/>
                <w:color w:val="000000"/>
              </w:rPr>
              <w:t>kiểm</w:t>
            </w:r>
            <w:proofErr w:type="spellEnd"/>
            <w:r w:rsidR="00085279" w:rsidRPr="008A4E52">
              <w:rPr>
                <w:iCs/>
                <w:color w:val="000000"/>
              </w:rPr>
              <w:t xml:space="preserve"> </w:t>
            </w:r>
            <w:proofErr w:type="spellStart"/>
            <w:r w:rsidR="00085279" w:rsidRPr="008A4E52">
              <w:rPr>
                <w:iCs/>
                <w:color w:val="000000"/>
              </w:rPr>
              <w:t>tra</w:t>
            </w:r>
            <w:proofErr w:type="spellEnd"/>
            <w:r w:rsidR="00085279" w:rsidRPr="008A4E52">
              <w:rPr>
                <w:iCs/>
                <w:color w:val="000000"/>
              </w:rPr>
              <w:t xml:space="preserve"> </w:t>
            </w:r>
            <w:proofErr w:type="spellStart"/>
            <w:r w:rsidR="00085279" w:rsidRPr="008A4E52">
              <w:rPr>
                <w:iCs/>
                <w:color w:val="000000"/>
              </w:rPr>
              <w:t>hồ</w:t>
            </w:r>
            <w:proofErr w:type="spellEnd"/>
            <w:r w:rsidR="00085279" w:rsidRPr="008A4E52">
              <w:rPr>
                <w:iCs/>
                <w:color w:val="000000"/>
              </w:rPr>
              <w:t xml:space="preserve"> </w:t>
            </w:r>
            <w:proofErr w:type="spellStart"/>
            <w:r w:rsidR="00085279" w:rsidRPr="008A4E52">
              <w:rPr>
                <w:iCs/>
                <w:color w:val="000000"/>
              </w:rPr>
              <w:t>sơ</w:t>
            </w:r>
            <w:proofErr w:type="spellEnd"/>
            <w:r w:rsidR="00085279" w:rsidRPr="008A4E52">
              <w:rPr>
                <w:iCs/>
                <w:color w:val="000000"/>
              </w:rPr>
              <w:t xml:space="preserve"> </w:t>
            </w:r>
            <w:proofErr w:type="spellStart"/>
            <w:r w:rsidR="00085279" w:rsidRPr="008A4E52">
              <w:rPr>
                <w:iCs/>
                <w:color w:val="000000"/>
              </w:rPr>
              <w:t>thi</w:t>
            </w:r>
            <w:proofErr w:type="spellEnd"/>
            <w:r w:rsidR="00085279" w:rsidRPr="008A4E52">
              <w:rPr>
                <w:iCs/>
                <w:color w:val="000000"/>
              </w:rPr>
              <w:t xml:space="preserve"> </w:t>
            </w:r>
            <w:proofErr w:type="spellStart"/>
            <w:r w:rsidR="00085279" w:rsidRPr="008A4E52">
              <w:rPr>
                <w:iCs/>
                <w:color w:val="000000"/>
              </w:rPr>
              <w:t>công</w:t>
            </w:r>
            <w:proofErr w:type="spellEnd"/>
            <w:r w:rsidR="00085279" w:rsidRPr="008A4E52">
              <w:rPr>
                <w:iCs/>
                <w:color w:val="000000"/>
              </w:rPr>
              <w:t xml:space="preserve"> </w:t>
            </w:r>
            <w:proofErr w:type="spellStart"/>
            <w:r w:rsidR="00085279" w:rsidRPr="008A4E52">
              <w:rPr>
                <w:iCs/>
                <w:color w:val="000000"/>
              </w:rPr>
              <w:t>các</w:t>
            </w:r>
            <w:proofErr w:type="spellEnd"/>
            <w:r w:rsidR="00085279" w:rsidRPr="008A4E52">
              <w:rPr>
                <w:iCs/>
                <w:color w:val="000000"/>
              </w:rPr>
              <w:t xml:space="preserve"> </w:t>
            </w:r>
            <w:proofErr w:type="spellStart"/>
            <w:r w:rsidR="00085279" w:rsidRPr="008A4E52">
              <w:rPr>
                <w:iCs/>
                <w:color w:val="000000"/>
              </w:rPr>
              <w:t>giai</w:t>
            </w:r>
            <w:proofErr w:type="spellEnd"/>
            <w:r w:rsidR="00085279" w:rsidRPr="008A4E52">
              <w:rPr>
                <w:iCs/>
                <w:color w:val="000000"/>
              </w:rPr>
              <w:t xml:space="preserve"> </w:t>
            </w:r>
            <w:proofErr w:type="spellStart"/>
            <w:r w:rsidR="00085279" w:rsidRPr="008A4E52">
              <w:rPr>
                <w:iCs/>
                <w:color w:val="000000"/>
              </w:rPr>
              <w:t>đoạn</w:t>
            </w:r>
            <w:proofErr w:type="spellEnd"/>
            <w:r w:rsidR="00085279" w:rsidRPr="008A4E52">
              <w:rPr>
                <w:iCs/>
                <w:color w:val="000000"/>
              </w:rPr>
              <w:t xml:space="preserve"> </w:t>
            </w:r>
            <w:proofErr w:type="spellStart"/>
            <w:r w:rsidR="00085279" w:rsidRPr="008A4E52">
              <w:rPr>
                <w:iCs/>
                <w:color w:val="000000"/>
              </w:rPr>
              <w:t>trước</w:t>
            </w:r>
            <w:proofErr w:type="spellEnd"/>
            <w:r w:rsidR="00085279" w:rsidRPr="008A4E52">
              <w:rPr>
                <w:iCs/>
                <w:color w:val="000000"/>
              </w:rPr>
              <w:t xml:space="preserve"> </w:t>
            </w:r>
            <w:proofErr w:type="spellStart"/>
            <w:r w:rsidR="00085279" w:rsidRPr="008A4E52">
              <w:rPr>
                <w:iCs/>
                <w:color w:val="000000"/>
              </w:rPr>
              <w:t>đây</w:t>
            </w:r>
            <w:proofErr w:type="spellEnd"/>
            <w:r w:rsidR="00085279" w:rsidRPr="008A4E52">
              <w:rPr>
                <w:iCs/>
                <w:color w:val="000000"/>
              </w:rPr>
              <w:t xml:space="preserve"> </w:t>
            </w:r>
            <w:proofErr w:type="spellStart"/>
            <w:r w:rsidR="00085279" w:rsidRPr="008A4E52">
              <w:rPr>
                <w:iCs/>
                <w:color w:val="000000"/>
              </w:rPr>
              <w:t>phòng</w:t>
            </w:r>
            <w:proofErr w:type="spellEnd"/>
            <w:r w:rsidR="00085279" w:rsidRPr="008A4E52">
              <w:rPr>
                <w:iCs/>
                <w:color w:val="000000"/>
              </w:rPr>
              <w:t xml:space="preserve"> QLTK-BXD ý </w:t>
            </w:r>
            <w:proofErr w:type="spellStart"/>
            <w:r w:rsidR="00085279" w:rsidRPr="008A4E52">
              <w:rPr>
                <w:iCs/>
                <w:color w:val="000000"/>
              </w:rPr>
              <w:t>kiến</w:t>
            </w:r>
            <w:proofErr w:type="spellEnd"/>
            <w:r w:rsidR="00085279" w:rsidRPr="008A4E52">
              <w:rPr>
                <w:iCs/>
                <w:color w:val="000000"/>
              </w:rPr>
              <w:t xml:space="preserve"> </w:t>
            </w:r>
            <w:proofErr w:type="spellStart"/>
            <w:r w:rsidR="00085279" w:rsidRPr="008A4E52">
              <w:rPr>
                <w:iCs/>
                <w:color w:val="000000"/>
              </w:rPr>
              <w:t>như</w:t>
            </w:r>
            <w:proofErr w:type="spellEnd"/>
            <w:r w:rsidR="00085279" w:rsidRPr="008A4E52">
              <w:rPr>
                <w:iCs/>
                <w:color w:val="000000"/>
              </w:rPr>
              <w:t xml:space="preserve"> </w:t>
            </w:r>
            <w:proofErr w:type="spellStart"/>
            <w:r w:rsidR="00085279" w:rsidRPr="008A4E52">
              <w:rPr>
                <w:iCs/>
                <w:color w:val="000000"/>
              </w:rPr>
              <w:t>sau</w:t>
            </w:r>
            <w:proofErr w:type="spellEnd"/>
            <w:r w:rsidR="00085279" w:rsidRPr="008A4E52">
              <w:rPr>
                <w:iCs/>
                <w:color w:val="000000"/>
              </w:rPr>
              <w:t>:</w:t>
            </w:r>
          </w:p>
          <w:p w14:paraId="67EFC380" w14:textId="6D899424" w:rsidR="00085279" w:rsidRPr="008A4E52" w:rsidRDefault="00274473" w:rsidP="00C34A9D">
            <w:pPr>
              <w:pStyle w:val="Heading1"/>
              <w:ind w:hanging="199"/>
              <w:rPr>
                <w:w w:val="105"/>
                <w:sz w:val="24"/>
                <w:szCs w:val="24"/>
              </w:rPr>
            </w:pPr>
            <w:r w:rsidRPr="008A4E52">
              <w:rPr>
                <w:w w:val="105"/>
                <w:sz w:val="24"/>
                <w:szCs w:val="24"/>
              </w:rPr>
              <w:t>MỤC TIÊU</w:t>
            </w:r>
          </w:p>
          <w:p w14:paraId="4A6A7821" w14:textId="638D8980" w:rsidR="00085279" w:rsidRPr="00C34A9D" w:rsidRDefault="00274473" w:rsidP="00C34A9D">
            <w:pPr>
              <w:pStyle w:val="Heading1"/>
              <w:ind w:hanging="199"/>
              <w:rPr>
                <w:w w:val="105"/>
                <w:sz w:val="24"/>
                <w:szCs w:val="24"/>
              </w:rPr>
            </w:pPr>
            <w:r w:rsidRPr="00C34A9D">
              <w:rPr>
                <w:w w:val="105"/>
                <w:sz w:val="24"/>
                <w:szCs w:val="24"/>
              </w:rPr>
              <w:t>CƠ SỞ TIÊU CHUẨN THIẾT KẾ:</w:t>
            </w:r>
          </w:p>
          <w:p w14:paraId="142FB10B" w14:textId="524840F8" w:rsidR="00085279" w:rsidRPr="00C34A9D" w:rsidRDefault="00274473" w:rsidP="00C34A9D">
            <w:pPr>
              <w:pStyle w:val="Heading1"/>
              <w:ind w:hanging="199"/>
              <w:rPr>
                <w:w w:val="105"/>
                <w:sz w:val="24"/>
                <w:szCs w:val="24"/>
              </w:rPr>
            </w:pPr>
            <w:r w:rsidRPr="00C34A9D">
              <w:rPr>
                <w:w w:val="105"/>
                <w:sz w:val="24"/>
                <w:szCs w:val="24"/>
              </w:rPr>
              <w:t>GIẢI PHÁP THIẾT KẾ ĐỀ RA:</w:t>
            </w:r>
          </w:p>
          <w:p w14:paraId="4323E794" w14:textId="3594F348" w:rsidR="00C34A9D" w:rsidRPr="00C34A9D" w:rsidRDefault="00C34A9D" w:rsidP="00C34A9D">
            <w:pPr>
              <w:pStyle w:val="Heading2"/>
              <w:ind w:hanging="163"/>
              <w:rPr>
                <w:sz w:val="24"/>
                <w:szCs w:val="24"/>
              </w:rPr>
            </w:pPr>
            <w:r w:rsidRPr="00C34A9D">
              <w:rPr>
                <w:sz w:val="24"/>
                <w:szCs w:val="24"/>
              </w:rPr>
              <w:t xml:space="preserve">Phương </w:t>
            </w:r>
            <w:proofErr w:type="spellStart"/>
            <w:r w:rsidRPr="00C34A9D">
              <w:rPr>
                <w:sz w:val="24"/>
                <w:szCs w:val="24"/>
              </w:rPr>
              <w:t>án</w:t>
            </w:r>
            <w:proofErr w:type="spellEnd"/>
            <w:r w:rsidRPr="00C34A9D">
              <w:rPr>
                <w:sz w:val="24"/>
                <w:szCs w:val="24"/>
              </w:rPr>
              <w:t xml:space="preserve"> </w:t>
            </w:r>
            <w:proofErr w:type="spellStart"/>
            <w:r w:rsidRPr="00C34A9D">
              <w:rPr>
                <w:sz w:val="24"/>
                <w:szCs w:val="24"/>
              </w:rPr>
              <w:t>thiết</w:t>
            </w:r>
            <w:proofErr w:type="spellEnd"/>
            <w:r w:rsidRPr="00C34A9D">
              <w:rPr>
                <w:sz w:val="24"/>
                <w:szCs w:val="24"/>
              </w:rPr>
              <w:t xml:space="preserve"> </w:t>
            </w:r>
            <w:proofErr w:type="spellStart"/>
            <w:r w:rsidRPr="00C34A9D">
              <w:rPr>
                <w:sz w:val="24"/>
                <w:szCs w:val="24"/>
              </w:rPr>
              <w:t>kế</w:t>
            </w:r>
            <w:proofErr w:type="spellEnd"/>
            <w:r w:rsidRPr="00C34A9D">
              <w:rPr>
                <w:sz w:val="24"/>
                <w:szCs w:val="24"/>
              </w:rPr>
              <w:t xml:space="preserve"> </w:t>
            </w:r>
            <w:proofErr w:type="spellStart"/>
            <w:r w:rsidRPr="00C34A9D">
              <w:rPr>
                <w:sz w:val="24"/>
                <w:szCs w:val="24"/>
              </w:rPr>
              <w:t>khu</w:t>
            </w:r>
            <w:proofErr w:type="spellEnd"/>
            <w:r w:rsidRPr="00C34A9D">
              <w:rPr>
                <w:sz w:val="24"/>
                <w:szCs w:val="24"/>
              </w:rPr>
              <w:t xml:space="preserve"> </w:t>
            </w:r>
            <w:proofErr w:type="spellStart"/>
            <w:r w:rsidRPr="00C34A9D">
              <w:rPr>
                <w:sz w:val="24"/>
                <w:szCs w:val="24"/>
              </w:rPr>
              <w:t>nhà</w:t>
            </w:r>
            <w:proofErr w:type="spellEnd"/>
            <w:r w:rsidRPr="00C34A9D">
              <w:rPr>
                <w:sz w:val="24"/>
                <w:szCs w:val="24"/>
              </w:rPr>
              <w:t xml:space="preserve"> </w:t>
            </w:r>
            <w:proofErr w:type="spellStart"/>
            <w:r w:rsidRPr="00C34A9D">
              <w:rPr>
                <w:sz w:val="24"/>
                <w:szCs w:val="24"/>
              </w:rPr>
              <w:t>ăn</w:t>
            </w:r>
            <w:proofErr w:type="spellEnd"/>
            <w:r w:rsidRPr="00C34A9D">
              <w:rPr>
                <w:sz w:val="24"/>
                <w:szCs w:val="24"/>
              </w:rPr>
              <w:t xml:space="preserve"> </w:t>
            </w:r>
          </w:p>
          <w:p w14:paraId="53780111" w14:textId="5F5BFF86" w:rsidR="00C34A9D" w:rsidRPr="00C34A9D" w:rsidRDefault="00C34A9D" w:rsidP="00C34A9D">
            <w:pPr>
              <w:pStyle w:val="Heading3"/>
              <w:ind w:hanging="127"/>
              <w:rPr>
                <w:sz w:val="24"/>
              </w:rPr>
            </w:pPr>
            <w:r w:rsidRPr="00C34A9D">
              <w:rPr>
                <w:sz w:val="24"/>
              </w:rPr>
              <w:t xml:space="preserve">Phương </w:t>
            </w:r>
            <w:proofErr w:type="spellStart"/>
            <w:r w:rsidRPr="00C34A9D">
              <w:rPr>
                <w:sz w:val="24"/>
              </w:rPr>
              <w:t>án</w:t>
            </w:r>
            <w:proofErr w:type="spellEnd"/>
            <w:r w:rsidRPr="00C34A9D">
              <w:rPr>
                <w:sz w:val="24"/>
              </w:rPr>
              <w:t xml:space="preserve"> 1: </w:t>
            </w:r>
          </w:p>
          <w:p w14:paraId="2FCC5E96" w14:textId="77777777" w:rsidR="00F26BA2" w:rsidRDefault="00F26BA2" w:rsidP="00F26BA2">
            <w:pPr>
              <w:pStyle w:val="Heading3"/>
              <w:ind w:hanging="127"/>
              <w:rPr>
                <w:sz w:val="24"/>
              </w:rPr>
            </w:pPr>
            <w:r w:rsidRPr="00F26BA2">
              <w:rPr>
                <w:sz w:val="24"/>
              </w:rPr>
              <w:t xml:space="preserve">Phương </w:t>
            </w:r>
            <w:proofErr w:type="spellStart"/>
            <w:r w:rsidRPr="00F26BA2">
              <w:rPr>
                <w:sz w:val="24"/>
              </w:rPr>
              <w:t>án</w:t>
            </w:r>
            <w:proofErr w:type="spellEnd"/>
            <w:r w:rsidRPr="00F26BA2">
              <w:rPr>
                <w:sz w:val="24"/>
              </w:rPr>
              <w:t xml:space="preserve"> 2: </w:t>
            </w:r>
          </w:p>
          <w:p w14:paraId="49835F42" w14:textId="0C3EE8EC" w:rsidR="00274473" w:rsidRDefault="00274473" w:rsidP="00274473">
            <w:pPr>
              <w:pStyle w:val="Heading2"/>
              <w:ind w:hanging="163"/>
              <w:rPr>
                <w:sz w:val="24"/>
                <w:szCs w:val="24"/>
              </w:rPr>
            </w:pPr>
            <w:proofErr w:type="spellStart"/>
            <w:r w:rsidRPr="00274473">
              <w:rPr>
                <w:sz w:val="24"/>
                <w:szCs w:val="24"/>
              </w:rPr>
              <w:t>Giải</w:t>
            </w:r>
            <w:proofErr w:type="spellEnd"/>
            <w:r w:rsidRPr="00274473">
              <w:rPr>
                <w:sz w:val="24"/>
                <w:szCs w:val="24"/>
              </w:rPr>
              <w:t xml:space="preserve"> </w:t>
            </w:r>
            <w:proofErr w:type="spellStart"/>
            <w:r w:rsidRPr="00274473">
              <w:rPr>
                <w:sz w:val="24"/>
                <w:szCs w:val="24"/>
              </w:rPr>
              <w:t>pháp</w:t>
            </w:r>
            <w:proofErr w:type="spellEnd"/>
            <w:r w:rsidRPr="00274473">
              <w:rPr>
                <w:sz w:val="24"/>
                <w:szCs w:val="24"/>
              </w:rPr>
              <w:t xml:space="preserve"> </w:t>
            </w:r>
            <w:proofErr w:type="spellStart"/>
            <w:r w:rsidRPr="00274473">
              <w:rPr>
                <w:sz w:val="24"/>
                <w:szCs w:val="24"/>
              </w:rPr>
              <w:t>kết</w:t>
            </w:r>
            <w:proofErr w:type="spellEnd"/>
            <w:r w:rsidRPr="00274473">
              <w:rPr>
                <w:sz w:val="24"/>
                <w:szCs w:val="24"/>
              </w:rPr>
              <w:t xml:space="preserve"> </w:t>
            </w:r>
            <w:proofErr w:type="spellStart"/>
            <w:r w:rsidRPr="00274473">
              <w:rPr>
                <w:sz w:val="24"/>
                <w:szCs w:val="24"/>
              </w:rPr>
              <w:t>cấu</w:t>
            </w:r>
            <w:proofErr w:type="spellEnd"/>
            <w:r w:rsidRPr="00274473">
              <w:rPr>
                <w:sz w:val="24"/>
                <w:szCs w:val="24"/>
              </w:rPr>
              <w:t>:</w:t>
            </w:r>
          </w:p>
          <w:p w14:paraId="4C5E43B0" w14:textId="62493A68" w:rsidR="00FF0DC1" w:rsidRPr="00FF0DC1" w:rsidRDefault="00FF0DC1" w:rsidP="00FF0DC1">
            <w:pPr>
              <w:pStyle w:val="Heading3"/>
              <w:ind w:hanging="127"/>
              <w:rPr>
                <w:sz w:val="24"/>
              </w:rPr>
            </w:pPr>
            <w:r w:rsidRPr="00FF0DC1">
              <w:rPr>
                <w:sz w:val="24"/>
              </w:rPr>
              <w:t xml:space="preserve">Phương </w:t>
            </w:r>
            <w:proofErr w:type="spellStart"/>
            <w:r w:rsidRPr="00FF0DC1">
              <w:rPr>
                <w:sz w:val="24"/>
              </w:rPr>
              <w:t>án</w:t>
            </w:r>
            <w:proofErr w:type="spellEnd"/>
            <w:r w:rsidRPr="00FF0DC1">
              <w:rPr>
                <w:sz w:val="24"/>
              </w:rPr>
              <w:t xml:space="preserve"> 1:</w:t>
            </w:r>
          </w:p>
          <w:p w14:paraId="1E0505BA" w14:textId="4CDFAC75" w:rsidR="00EF4CF0" w:rsidRDefault="00EF4CF0" w:rsidP="00EF4CF0">
            <w:pPr>
              <w:pStyle w:val="Heading3"/>
              <w:ind w:hanging="127"/>
              <w:rPr>
                <w:sz w:val="24"/>
              </w:rPr>
            </w:pPr>
            <w:r w:rsidRPr="00FF0DC1">
              <w:rPr>
                <w:sz w:val="24"/>
              </w:rPr>
              <w:t xml:space="preserve">Phương </w:t>
            </w:r>
            <w:proofErr w:type="spellStart"/>
            <w:r w:rsidRPr="00FF0DC1">
              <w:rPr>
                <w:sz w:val="24"/>
              </w:rPr>
              <w:t>án</w:t>
            </w:r>
            <w:proofErr w:type="spellEnd"/>
            <w:r w:rsidRPr="00FF0DC1">
              <w:rPr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 w:rsidRPr="00FF0DC1">
              <w:rPr>
                <w:sz w:val="24"/>
              </w:rPr>
              <w:t>:</w:t>
            </w:r>
          </w:p>
          <w:p w14:paraId="56F12705" w14:textId="3F7631D3" w:rsidR="00F50E43" w:rsidRPr="00EF4CF0" w:rsidRDefault="00F50E43">
            <w:pPr>
              <w:numPr>
                <w:ilvl w:val="0"/>
                <w:numId w:val="10"/>
              </w:numPr>
              <w:spacing w:before="120" w:after="60" w:line="276" w:lineRule="auto"/>
              <w:ind w:left="246" w:right="369" w:hanging="180"/>
              <w:jc w:val="both"/>
              <w:rPr>
                <w:iCs/>
                <w:color w:val="000000"/>
              </w:rPr>
            </w:pPr>
            <w:proofErr w:type="spellStart"/>
            <w:r>
              <w:rPr>
                <w:iCs/>
                <w:color w:val="000000"/>
              </w:rPr>
              <w:t>Bảng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tổng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hợp</w:t>
            </w:r>
            <w:proofErr w:type="spellEnd"/>
            <w:r>
              <w:rPr>
                <w:iCs/>
                <w:color w:val="000000"/>
              </w:rPr>
              <w:t xml:space="preserve"> 2 </w:t>
            </w:r>
            <w:proofErr w:type="spellStart"/>
            <w:r>
              <w:rPr>
                <w:iCs/>
                <w:color w:val="000000"/>
              </w:rPr>
              <w:t>phương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án</w:t>
            </w:r>
            <w:proofErr w:type="spellEnd"/>
            <w:r w:rsidR="00407DD2">
              <w:rPr>
                <w:iCs/>
                <w:color w:val="000000"/>
              </w:rPr>
              <w:t>:</w:t>
            </w:r>
          </w:p>
          <w:tbl>
            <w:tblPr>
              <w:tblW w:w="5000" w:type="pct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314"/>
              <w:gridCol w:w="3773"/>
              <w:gridCol w:w="2912"/>
            </w:tblGrid>
            <w:tr w:rsidR="001D178D" w:rsidRPr="001D178D" w14:paraId="76BBCB2A" w14:textId="77777777" w:rsidTr="001D178D">
              <w:tc>
                <w:tcPr>
                  <w:tcW w:w="821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24CB8FA" w14:textId="77777777" w:rsidR="001D178D" w:rsidRPr="001D178D" w:rsidRDefault="001D178D" w:rsidP="001D178D">
                  <w:pPr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proofErr w:type="spellStart"/>
                  <w:r w:rsidRPr="001D178D">
                    <w:rPr>
                      <w:b/>
                      <w:bCs/>
                      <w:sz w:val="22"/>
                      <w:szCs w:val="22"/>
                    </w:rPr>
                    <w:t>Tiêu</w:t>
                  </w:r>
                  <w:proofErr w:type="spellEnd"/>
                  <w:r w:rsidRPr="001D178D">
                    <w:rPr>
                      <w:b/>
                      <w:bCs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b/>
                      <w:bCs/>
                      <w:sz w:val="22"/>
                      <w:szCs w:val="22"/>
                    </w:rPr>
                    <w:t>chí</w:t>
                  </w:r>
                  <w:proofErr w:type="spellEnd"/>
                </w:p>
              </w:tc>
              <w:tc>
                <w:tcPr>
                  <w:tcW w:w="2358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4611301" w14:textId="77777777" w:rsidR="001D178D" w:rsidRPr="001D178D" w:rsidRDefault="001D178D" w:rsidP="001D178D">
                  <w:pPr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 w:rsidRPr="001D178D">
                    <w:rPr>
                      <w:b/>
                      <w:bCs/>
                      <w:sz w:val="22"/>
                      <w:szCs w:val="22"/>
                    </w:rPr>
                    <w:t xml:space="preserve">Phương </w:t>
                  </w:r>
                  <w:proofErr w:type="spellStart"/>
                  <w:r w:rsidRPr="001D178D">
                    <w:rPr>
                      <w:b/>
                      <w:bCs/>
                      <w:sz w:val="22"/>
                      <w:szCs w:val="22"/>
                    </w:rPr>
                    <w:t>án</w:t>
                  </w:r>
                  <w:proofErr w:type="spellEnd"/>
                  <w:r w:rsidRPr="001D178D">
                    <w:rPr>
                      <w:b/>
                      <w:bCs/>
                      <w:sz w:val="22"/>
                      <w:szCs w:val="22"/>
                    </w:rPr>
                    <w:t xml:space="preserve"> 1 (Container 2 </w:t>
                  </w:r>
                  <w:proofErr w:type="spellStart"/>
                  <w:r w:rsidRPr="001D178D">
                    <w:rPr>
                      <w:b/>
                      <w:bCs/>
                      <w:sz w:val="22"/>
                      <w:szCs w:val="22"/>
                    </w:rPr>
                    <w:t>tầng</w:t>
                  </w:r>
                  <w:proofErr w:type="spellEnd"/>
                  <w:r w:rsidRPr="001D178D">
                    <w:rPr>
                      <w:b/>
                      <w:bCs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82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B22F272" w14:textId="77777777" w:rsidR="001D178D" w:rsidRPr="001D178D" w:rsidRDefault="001D178D" w:rsidP="001D178D">
                  <w:pPr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 w:rsidRPr="001D178D">
                    <w:rPr>
                      <w:b/>
                      <w:bCs/>
                      <w:sz w:val="22"/>
                      <w:szCs w:val="22"/>
                    </w:rPr>
                    <w:t xml:space="preserve">Phương </w:t>
                  </w:r>
                  <w:proofErr w:type="spellStart"/>
                  <w:r w:rsidRPr="001D178D">
                    <w:rPr>
                      <w:b/>
                      <w:bCs/>
                      <w:sz w:val="22"/>
                      <w:szCs w:val="22"/>
                    </w:rPr>
                    <w:t>án</w:t>
                  </w:r>
                  <w:proofErr w:type="spellEnd"/>
                  <w:r w:rsidRPr="001D178D">
                    <w:rPr>
                      <w:b/>
                      <w:bCs/>
                      <w:sz w:val="22"/>
                      <w:szCs w:val="22"/>
                    </w:rPr>
                    <w:t xml:space="preserve"> 2 (</w:t>
                  </w:r>
                  <w:proofErr w:type="spellStart"/>
                  <w:r w:rsidRPr="001D178D">
                    <w:rPr>
                      <w:b/>
                      <w:bCs/>
                      <w:sz w:val="22"/>
                      <w:szCs w:val="22"/>
                    </w:rPr>
                    <w:t>Nhà</w:t>
                  </w:r>
                  <w:proofErr w:type="spellEnd"/>
                  <w:r w:rsidRPr="001D178D">
                    <w:rPr>
                      <w:b/>
                      <w:bCs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b/>
                      <w:bCs/>
                      <w:sz w:val="22"/>
                      <w:szCs w:val="22"/>
                    </w:rPr>
                    <w:t>thép</w:t>
                  </w:r>
                  <w:proofErr w:type="spellEnd"/>
                  <w:r w:rsidRPr="001D178D">
                    <w:rPr>
                      <w:b/>
                      <w:bCs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b/>
                      <w:bCs/>
                      <w:sz w:val="22"/>
                      <w:szCs w:val="22"/>
                    </w:rPr>
                    <w:t>tiền</w:t>
                  </w:r>
                  <w:proofErr w:type="spellEnd"/>
                  <w:r w:rsidRPr="001D178D">
                    <w:rPr>
                      <w:b/>
                      <w:bCs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b/>
                      <w:bCs/>
                      <w:sz w:val="22"/>
                      <w:szCs w:val="22"/>
                    </w:rPr>
                    <w:t>chế</w:t>
                  </w:r>
                  <w:proofErr w:type="spellEnd"/>
                  <w:r w:rsidRPr="001D178D">
                    <w:rPr>
                      <w:b/>
                      <w:bCs/>
                      <w:sz w:val="22"/>
                      <w:szCs w:val="22"/>
                    </w:rPr>
                    <w:t>)</w:t>
                  </w:r>
                </w:p>
              </w:tc>
            </w:tr>
            <w:tr w:rsidR="001D178D" w:rsidRPr="001D178D" w14:paraId="03287E2E" w14:textId="77777777" w:rsidTr="001D178D">
              <w:tc>
                <w:tcPr>
                  <w:tcW w:w="821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D6DFC9A" w14:textId="77777777" w:rsidR="001D178D" w:rsidRPr="001D178D" w:rsidRDefault="001D178D" w:rsidP="001D178D">
                  <w:pPr>
                    <w:rPr>
                      <w:sz w:val="22"/>
                      <w:szCs w:val="22"/>
                    </w:rPr>
                  </w:pPr>
                  <w:proofErr w:type="spellStart"/>
                  <w:r w:rsidRPr="001D178D">
                    <w:rPr>
                      <w:rStyle w:val="Strong"/>
                      <w:sz w:val="22"/>
                      <w:szCs w:val="22"/>
                    </w:rPr>
                    <w:t>Sự</w:t>
                  </w:r>
                  <w:proofErr w:type="spellEnd"/>
                  <w:r w:rsidRPr="001D178D">
                    <w:rPr>
                      <w:rStyle w:val="Strong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rStyle w:val="Strong"/>
                      <w:sz w:val="22"/>
                      <w:szCs w:val="22"/>
                    </w:rPr>
                    <w:t>nguyên</w:t>
                  </w:r>
                  <w:proofErr w:type="spellEnd"/>
                  <w:r w:rsidRPr="001D178D">
                    <w:rPr>
                      <w:rStyle w:val="Strong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rStyle w:val="Strong"/>
                      <w:sz w:val="22"/>
                      <w:szCs w:val="22"/>
                    </w:rPr>
                    <w:t>vẹn</w:t>
                  </w:r>
                  <w:proofErr w:type="spellEnd"/>
                  <w:r w:rsidRPr="001D178D">
                    <w:rPr>
                      <w:rStyle w:val="Strong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rStyle w:val="Strong"/>
                      <w:sz w:val="22"/>
                      <w:szCs w:val="22"/>
                    </w:rPr>
                    <w:t>kết</w:t>
                  </w:r>
                  <w:proofErr w:type="spellEnd"/>
                  <w:r w:rsidRPr="001D178D">
                    <w:rPr>
                      <w:rStyle w:val="Strong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rStyle w:val="Strong"/>
                      <w:sz w:val="22"/>
                      <w:szCs w:val="22"/>
                    </w:rPr>
                    <w:t>cấu</w:t>
                  </w:r>
                  <w:proofErr w:type="spellEnd"/>
                </w:p>
              </w:tc>
              <w:tc>
                <w:tcPr>
                  <w:tcW w:w="2358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F805A9E" w14:textId="77777777" w:rsidR="001D178D" w:rsidRPr="001D178D" w:rsidRDefault="001D178D" w:rsidP="001D178D">
                  <w:pPr>
                    <w:rPr>
                      <w:sz w:val="22"/>
                      <w:szCs w:val="22"/>
                    </w:rPr>
                  </w:pPr>
                  <w:proofErr w:type="spellStart"/>
                  <w:r w:rsidRPr="001D178D">
                    <w:rPr>
                      <w:sz w:val="22"/>
                      <w:szCs w:val="22"/>
                    </w:rPr>
                    <w:t>Bị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phá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hoại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cục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bộ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do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cắt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vách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diện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rộng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độ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cứng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suy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giảm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mạnh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182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A211B7E" w14:textId="77777777" w:rsidR="001D178D" w:rsidRPr="001D178D" w:rsidRDefault="001D178D" w:rsidP="001D178D">
                  <w:pPr>
                    <w:rPr>
                      <w:sz w:val="22"/>
                      <w:szCs w:val="22"/>
                    </w:rPr>
                  </w:pPr>
                  <w:proofErr w:type="spellStart"/>
                  <w:r w:rsidRPr="001D178D">
                    <w:rPr>
                      <w:sz w:val="22"/>
                      <w:szCs w:val="22"/>
                    </w:rPr>
                    <w:t>Hệ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khung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cột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>/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dầm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tính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toán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chủ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động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ngay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từ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đầu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độ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cứng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đảm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bảo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>.</w:t>
                  </w:r>
                </w:p>
              </w:tc>
            </w:tr>
            <w:tr w:rsidR="001D178D" w:rsidRPr="001D178D" w14:paraId="157974EC" w14:textId="77777777" w:rsidTr="001D178D">
              <w:tc>
                <w:tcPr>
                  <w:tcW w:w="821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37D502D" w14:textId="5D14EFCD" w:rsidR="001D178D" w:rsidRPr="001D178D" w:rsidRDefault="001D178D" w:rsidP="001D178D">
                  <w:pPr>
                    <w:rPr>
                      <w:sz w:val="22"/>
                      <w:szCs w:val="22"/>
                    </w:rPr>
                  </w:pPr>
                  <w:r>
                    <w:rPr>
                      <w:rStyle w:val="Strong"/>
                      <w:sz w:val="22"/>
                      <w:szCs w:val="22"/>
                    </w:rPr>
                    <w:t>Khung</w:t>
                  </w:r>
                  <w:r w:rsidRPr="001D178D">
                    <w:rPr>
                      <w:rStyle w:val="Strong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rStyle w:val="Strong"/>
                      <w:sz w:val="22"/>
                      <w:szCs w:val="22"/>
                    </w:rPr>
                    <w:t>chịu</w:t>
                  </w:r>
                  <w:proofErr w:type="spellEnd"/>
                  <w:r w:rsidRPr="001D178D">
                    <w:rPr>
                      <w:rStyle w:val="Strong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rStyle w:val="Strong"/>
                      <w:sz w:val="22"/>
                      <w:szCs w:val="22"/>
                    </w:rPr>
                    <w:t>tải</w:t>
                  </w:r>
                  <w:proofErr w:type="spellEnd"/>
                </w:p>
              </w:tc>
              <w:tc>
                <w:tcPr>
                  <w:tcW w:w="2358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BF08DFC" w14:textId="77777777" w:rsidR="001D178D" w:rsidRDefault="001D178D" w:rsidP="001D178D">
                  <w:pPr>
                    <w:rPr>
                      <w:sz w:val="22"/>
                      <w:szCs w:val="22"/>
                    </w:rPr>
                  </w:pPr>
                  <w:proofErr w:type="spellStart"/>
                  <w:r w:rsidRPr="001D178D">
                    <w:rPr>
                      <w:sz w:val="22"/>
                      <w:szCs w:val="22"/>
                    </w:rPr>
                    <w:t>Mái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container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nguyên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bản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không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chịu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được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hoạt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tải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400kg/m2.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Cần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phải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thiết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kế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thêm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hệ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dầm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chịu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lực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>.</w:t>
                  </w:r>
                </w:p>
                <w:p w14:paraId="3979A14C" w14:textId="324EF4ED" w:rsidR="001D178D" w:rsidRPr="001D178D" w:rsidRDefault="001D178D" w:rsidP="001D178D">
                  <w:pPr>
                    <w:rPr>
                      <w:sz w:val="22"/>
                      <w:szCs w:val="22"/>
                    </w:rPr>
                  </w:pPr>
                  <w:proofErr w:type="spellStart"/>
                  <w:r w:rsidRPr="001D178D">
                    <w:rPr>
                      <w:sz w:val="22"/>
                      <w:szCs w:val="22"/>
                    </w:rPr>
                    <w:t>Tận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dụng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vỏ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container.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Bắt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buộc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cấy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thêm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hệ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khung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thép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gia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cường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do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cắt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bỏ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vách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182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8643972" w14:textId="78720BCF" w:rsidR="001D178D" w:rsidRDefault="001D178D" w:rsidP="001D178D">
                  <w:pPr>
                    <w:rPr>
                      <w:sz w:val="22"/>
                      <w:szCs w:val="22"/>
                    </w:rPr>
                  </w:pPr>
                  <w:proofErr w:type="spellStart"/>
                  <w:r w:rsidRPr="001D178D">
                    <w:rPr>
                      <w:sz w:val="22"/>
                      <w:szCs w:val="22"/>
                    </w:rPr>
                    <w:t>Hệ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dầm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thép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chữ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I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và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sàn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r w:rsidR="00FF0DC1">
                    <w:rPr>
                      <w:sz w:val="22"/>
                      <w:szCs w:val="22"/>
                    </w:rPr>
                    <w:t>Deck</w:t>
                  </w:r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đáp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ứng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hoạt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tải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400kg/m2.</w:t>
                  </w:r>
                </w:p>
                <w:p w14:paraId="0A2DAE04" w14:textId="7AF60D39" w:rsidR="001D178D" w:rsidRPr="001D178D" w:rsidRDefault="001D178D" w:rsidP="001D178D">
                  <w:pPr>
                    <w:rPr>
                      <w:sz w:val="22"/>
                      <w:szCs w:val="22"/>
                    </w:rPr>
                  </w:pPr>
                  <w:r w:rsidRPr="001D178D">
                    <w:rPr>
                      <w:sz w:val="22"/>
                      <w:szCs w:val="22"/>
                    </w:rPr>
                    <w:t xml:space="preserve">Khung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kèo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thép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tiền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chế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đồng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bộ</w:t>
                  </w:r>
                  <w:proofErr w:type="spellEnd"/>
                  <w:r>
                    <w:rPr>
                      <w:sz w:val="22"/>
                      <w:szCs w:val="22"/>
                    </w:rPr>
                    <w:t>.</w:t>
                  </w:r>
                </w:p>
              </w:tc>
            </w:tr>
            <w:tr w:rsidR="001D178D" w:rsidRPr="001D178D" w14:paraId="597E62BE" w14:textId="77777777" w:rsidTr="001D178D">
              <w:tc>
                <w:tcPr>
                  <w:tcW w:w="821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F872E50" w14:textId="77777777" w:rsidR="001D178D" w:rsidRPr="001D178D" w:rsidRDefault="001D178D" w:rsidP="001D178D">
                  <w:pPr>
                    <w:rPr>
                      <w:sz w:val="22"/>
                      <w:szCs w:val="22"/>
                    </w:rPr>
                  </w:pPr>
                  <w:r w:rsidRPr="001D178D">
                    <w:rPr>
                      <w:rStyle w:val="Strong"/>
                      <w:sz w:val="22"/>
                      <w:szCs w:val="22"/>
                    </w:rPr>
                    <w:t xml:space="preserve">Liên </w:t>
                  </w:r>
                  <w:proofErr w:type="spellStart"/>
                  <w:r w:rsidRPr="001D178D">
                    <w:rPr>
                      <w:rStyle w:val="Strong"/>
                      <w:sz w:val="22"/>
                      <w:szCs w:val="22"/>
                    </w:rPr>
                    <w:t>kết</w:t>
                  </w:r>
                  <w:proofErr w:type="spellEnd"/>
                  <w:r w:rsidRPr="001D178D">
                    <w:rPr>
                      <w:rStyle w:val="Strong"/>
                      <w:sz w:val="22"/>
                      <w:szCs w:val="22"/>
                    </w:rPr>
                    <w:t xml:space="preserve"> &amp; </w:t>
                  </w:r>
                  <w:proofErr w:type="spellStart"/>
                  <w:r w:rsidRPr="001D178D">
                    <w:rPr>
                      <w:rStyle w:val="Strong"/>
                      <w:sz w:val="22"/>
                      <w:szCs w:val="22"/>
                    </w:rPr>
                    <w:t>Móng</w:t>
                  </w:r>
                  <w:proofErr w:type="spellEnd"/>
                </w:p>
              </w:tc>
              <w:tc>
                <w:tcPr>
                  <w:tcW w:w="2358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008B630" w14:textId="18365D24" w:rsidR="001D178D" w:rsidRPr="001D178D" w:rsidRDefault="001D178D" w:rsidP="001D178D">
                  <w:pPr>
                    <w:rPr>
                      <w:sz w:val="22"/>
                      <w:szCs w:val="22"/>
                    </w:rPr>
                  </w:pPr>
                  <w:proofErr w:type="spellStart"/>
                  <w:r w:rsidRPr="001D178D">
                    <w:rPr>
                      <w:sz w:val="22"/>
                      <w:szCs w:val="22"/>
                    </w:rPr>
                    <w:t>Móng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đơn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>/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móng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băng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BTCT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đúc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nổi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450mm. Liên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kết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móng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bằng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khóa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gù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Twist locks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và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bu-lông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neo.</w:t>
                  </w:r>
                </w:p>
              </w:tc>
              <w:tc>
                <w:tcPr>
                  <w:tcW w:w="182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031AAC2" w14:textId="3C76DA5D" w:rsidR="001D178D" w:rsidRDefault="001D178D" w:rsidP="001D178D">
                  <w:pPr>
                    <w:rPr>
                      <w:sz w:val="22"/>
                      <w:szCs w:val="22"/>
                    </w:rPr>
                  </w:pPr>
                  <w:proofErr w:type="spellStart"/>
                  <w:r w:rsidRPr="001D178D">
                    <w:rPr>
                      <w:sz w:val="22"/>
                      <w:szCs w:val="22"/>
                    </w:rPr>
                    <w:t>Móng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đơn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>/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móng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băng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BTCT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đúc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nổi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450mm. Liên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kết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bằng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bu-lông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neo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móng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bệ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cột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tiêu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chuẩn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>.</w:t>
                  </w:r>
                </w:p>
                <w:p w14:paraId="5942247B" w14:textId="2E28D9A0" w:rsidR="001D178D" w:rsidRPr="001D178D" w:rsidRDefault="001D178D" w:rsidP="001D178D">
                  <w:pPr>
                    <w:rPr>
                      <w:sz w:val="22"/>
                      <w:szCs w:val="22"/>
                    </w:rPr>
                  </w:pPr>
                  <w:r w:rsidRPr="001D178D">
                    <w:rPr>
                      <w:sz w:val="22"/>
                      <w:szCs w:val="22"/>
                    </w:rPr>
                    <w:t xml:space="preserve">Liên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kết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bu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lông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cường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độ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cao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chuẩn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hóa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thi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công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đại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trà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>.</w:t>
                  </w:r>
                </w:p>
              </w:tc>
            </w:tr>
            <w:tr w:rsidR="001D178D" w:rsidRPr="001D178D" w14:paraId="119D95BA" w14:textId="77777777" w:rsidTr="001D178D">
              <w:tc>
                <w:tcPr>
                  <w:tcW w:w="821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09EE79E" w14:textId="16AA1F9C" w:rsidR="001D178D" w:rsidRPr="001D178D" w:rsidRDefault="001D178D" w:rsidP="001D178D">
                  <w:pPr>
                    <w:rPr>
                      <w:sz w:val="22"/>
                      <w:szCs w:val="22"/>
                    </w:rPr>
                  </w:pPr>
                  <w:proofErr w:type="spellStart"/>
                  <w:r>
                    <w:rPr>
                      <w:rStyle w:val="Strong"/>
                    </w:rPr>
                    <w:lastRenderedPageBreak/>
                    <w:t>Vách</w:t>
                  </w:r>
                  <w:proofErr w:type="spellEnd"/>
                  <w:r>
                    <w:rPr>
                      <w:rStyle w:val="Strong"/>
                    </w:rPr>
                    <w:t xml:space="preserve"> bao </w:t>
                  </w:r>
                  <w:proofErr w:type="spellStart"/>
                  <w:r>
                    <w:rPr>
                      <w:rStyle w:val="Strong"/>
                    </w:rPr>
                    <w:t>che</w:t>
                  </w:r>
                  <w:proofErr w:type="spellEnd"/>
                </w:p>
              </w:tc>
              <w:tc>
                <w:tcPr>
                  <w:tcW w:w="2358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B287502" w14:textId="4A3EDF4F" w:rsidR="001D178D" w:rsidRPr="001D178D" w:rsidRDefault="001D178D" w:rsidP="001D178D">
                  <w:pPr>
                    <w:rPr>
                      <w:sz w:val="22"/>
                      <w:szCs w:val="22"/>
                    </w:rPr>
                  </w:pPr>
                  <w:proofErr w:type="spellStart"/>
                  <w:r w:rsidRPr="001D178D">
                    <w:rPr>
                      <w:sz w:val="22"/>
                      <w:szCs w:val="22"/>
                    </w:rPr>
                    <w:t>Cắt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vách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tole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để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mở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không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gian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phần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giữ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lại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ốp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thêm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panel EPS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cách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nhiệt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182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A1DBB0B" w14:textId="4F8DCA4C" w:rsidR="001D178D" w:rsidRPr="001D178D" w:rsidRDefault="001D178D" w:rsidP="001D178D">
                  <w:pPr>
                    <w:rPr>
                      <w:sz w:val="22"/>
                      <w:szCs w:val="22"/>
                    </w:rPr>
                  </w:pPr>
                  <w:proofErr w:type="spellStart"/>
                  <w:r w:rsidRPr="001D178D">
                    <w:rPr>
                      <w:sz w:val="22"/>
                      <w:szCs w:val="22"/>
                    </w:rPr>
                    <w:t>Sử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dụng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tole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lợp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bao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che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kết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hợp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tấm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EPS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cách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D178D">
                    <w:rPr>
                      <w:sz w:val="22"/>
                      <w:szCs w:val="22"/>
                    </w:rPr>
                    <w:t>nhiệt</w:t>
                  </w:r>
                  <w:proofErr w:type="spellEnd"/>
                  <w:r w:rsidRPr="001D178D">
                    <w:rPr>
                      <w:sz w:val="22"/>
                      <w:szCs w:val="22"/>
                    </w:rPr>
                    <w:t xml:space="preserve"> 50mm.</w:t>
                  </w:r>
                </w:p>
              </w:tc>
            </w:tr>
          </w:tbl>
          <w:p w14:paraId="4235B12D" w14:textId="77777777" w:rsidR="00274473" w:rsidRPr="00274473" w:rsidRDefault="00274473" w:rsidP="00274473"/>
          <w:p w14:paraId="6AF7840F" w14:textId="22AC59DE" w:rsidR="00085279" w:rsidRPr="00C34A9D" w:rsidRDefault="00274473" w:rsidP="00C34A9D">
            <w:pPr>
              <w:pStyle w:val="Heading1"/>
              <w:ind w:hanging="199"/>
              <w:rPr>
                <w:w w:val="105"/>
                <w:sz w:val="24"/>
                <w:szCs w:val="24"/>
              </w:rPr>
            </w:pPr>
            <w:r w:rsidRPr="00C34A9D">
              <w:rPr>
                <w:w w:val="105"/>
                <w:sz w:val="24"/>
                <w:szCs w:val="24"/>
              </w:rPr>
              <w:t>ĐÁNH GIÁ</w:t>
            </w:r>
            <w:r w:rsidR="00085279" w:rsidRPr="00C34A9D">
              <w:rPr>
                <w:w w:val="105"/>
                <w:sz w:val="24"/>
                <w:szCs w:val="24"/>
              </w:rPr>
              <w:t>:</w:t>
            </w:r>
          </w:p>
          <w:p w14:paraId="2643C967" w14:textId="58318A7D" w:rsidR="00085279" w:rsidRPr="00C34A9D" w:rsidRDefault="00274473" w:rsidP="00C34A9D">
            <w:pPr>
              <w:pStyle w:val="Heading1"/>
              <w:ind w:hanging="199"/>
              <w:rPr>
                <w:w w:val="105"/>
                <w:sz w:val="24"/>
                <w:szCs w:val="24"/>
              </w:rPr>
            </w:pPr>
            <w:r w:rsidRPr="00C34A9D">
              <w:rPr>
                <w:w w:val="105"/>
                <w:sz w:val="24"/>
                <w:szCs w:val="24"/>
              </w:rPr>
              <w:t>KẾT LUẬN VÀ ĐỀ XUẤT:</w:t>
            </w:r>
          </w:p>
          <w:p w14:paraId="4CBFA7A3" w14:textId="2B688C70" w:rsidR="00831447" w:rsidRPr="00831447" w:rsidRDefault="00085279">
            <w:pPr>
              <w:pStyle w:val="ListParagraph"/>
              <w:numPr>
                <w:ilvl w:val="0"/>
                <w:numId w:val="11"/>
              </w:numPr>
              <w:spacing w:before="120" w:after="60" w:line="276" w:lineRule="auto"/>
              <w:ind w:left="606" w:right="369"/>
              <w:jc w:val="both"/>
              <w:rPr>
                <w:b/>
                <w:bCs/>
                <w:iCs/>
                <w:color w:val="000000"/>
              </w:rPr>
            </w:pPr>
            <w:proofErr w:type="spellStart"/>
            <w:r w:rsidRPr="006752DC">
              <w:rPr>
                <w:b/>
                <w:bCs/>
                <w:iCs/>
                <w:color w:val="000000"/>
              </w:rPr>
              <w:t>Kết</w:t>
            </w:r>
            <w:proofErr w:type="spellEnd"/>
            <w:r w:rsidRPr="006752DC">
              <w:rPr>
                <w:b/>
                <w:bCs/>
                <w:iCs/>
                <w:color w:val="000000"/>
              </w:rPr>
              <w:t xml:space="preserve"> </w:t>
            </w:r>
            <w:proofErr w:type="spellStart"/>
            <w:r w:rsidRPr="006752DC">
              <w:rPr>
                <w:b/>
                <w:bCs/>
                <w:iCs/>
                <w:color w:val="000000"/>
              </w:rPr>
              <w:t>luận</w:t>
            </w:r>
            <w:proofErr w:type="spellEnd"/>
            <w:r>
              <w:rPr>
                <w:b/>
                <w:bCs/>
                <w:iCs/>
                <w:color w:val="000000"/>
              </w:rPr>
              <w:t>:</w:t>
            </w:r>
          </w:p>
          <w:p w14:paraId="28300BFF" w14:textId="77777777" w:rsidR="00085279" w:rsidRDefault="00085279">
            <w:pPr>
              <w:pStyle w:val="ListParagraph"/>
              <w:numPr>
                <w:ilvl w:val="0"/>
                <w:numId w:val="11"/>
              </w:numPr>
              <w:spacing w:before="120" w:after="60" w:line="276" w:lineRule="auto"/>
              <w:ind w:left="606" w:right="369"/>
              <w:jc w:val="both"/>
              <w:rPr>
                <w:b/>
                <w:bCs/>
                <w:iCs/>
                <w:color w:val="000000"/>
              </w:rPr>
            </w:pPr>
            <w:proofErr w:type="spellStart"/>
            <w:r w:rsidRPr="006752DC">
              <w:rPr>
                <w:b/>
                <w:bCs/>
                <w:iCs/>
                <w:color w:val="000000"/>
              </w:rPr>
              <w:t>Đề</w:t>
            </w:r>
            <w:proofErr w:type="spellEnd"/>
            <w:r w:rsidRPr="006752DC">
              <w:rPr>
                <w:b/>
                <w:bCs/>
                <w:iCs/>
                <w:color w:val="000000"/>
              </w:rPr>
              <w:t xml:space="preserve"> </w:t>
            </w:r>
            <w:proofErr w:type="spellStart"/>
            <w:r w:rsidRPr="006752DC">
              <w:rPr>
                <w:b/>
                <w:bCs/>
                <w:iCs/>
                <w:color w:val="000000"/>
              </w:rPr>
              <w:t>xuất</w:t>
            </w:r>
            <w:proofErr w:type="spellEnd"/>
            <w:r w:rsidRPr="006752DC">
              <w:rPr>
                <w:b/>
                <w:bCs/>
                <w:iCs/>
                <w:color w:val="000000"/>
              </w:rPr>
              <w:t>:</w:t>
            </w:r>
          </w:p>
          <w:p w14:paraId="6723A540" w14:textId="04D6A7B1" w:rsidR="00831447" w:rsidRPr="00831447" w:rsidRDefault="00831447">
            <w:pPr>
              <w:numPr>
                <w:ilvl w:val="0"/>
                <w:numId w:val="10"/>
              </w:numPr>
              <w:spacing w:before="120" w:after="60" w:line="276" w:lineRule="auto"/>
              <w:ind w:left="246" w:right="369" w:hanging="180"/>
              <w:jc w:val="both"/>
              <w:rPr>
                <w:iCs/>
                <w:color w:val="000000"/>
              </w:rPr>
            </w:pPr>
            <w:proofErr w:type="spellStart"/>
            <w:r w:rsidRPr="00831447">
              <w:rPr>
                <w:iCs/>
                <w:color w:val="000000"/>
              </w:rPr>
              <w:t>tế</w:t>
            </w:r>
            <w:proofErr w:type="spellEnd"/>
            <w:r w:rsidRPr="00831447">
              <w:rPr>
                <w:iCs/>
                <w:color w:val="000000"/>
              </w:rPr>
              <w:t xml:space="preserve"> </w:t>
            </w:r>
            <w:proofErr w:type="spellStart"/>
            <w:r w:rsidRPr="00831447">
              <w:rPr>
                <w:iCs/>
                <w:color w:val="000000"/>
              </w:rPr>
              <w:t>thực</w:t>
            </w:r>
            <w:proofErr w:type="spellEnd"/>
            <w:r w:rsidRPr="00831447">
              <w:rPr>
                <w:iCs/>
                <w:color w:val="000000"/>
              </w:rPr>
              <w:t xml:space="preserve"> </w:t>
            </w:r>
            <w:proofErr w:type="spellStart"/>
            <w:r w:rsidRPr="00831447">
              <w:rPr>
                <w:iCs/>
                <w:color w:val="000000"/>
              </w:rPr>
              <w:t>tế</w:t>
            </w:r>
            <w:proofErr w:type="spellEnd"/>
            <w:r w:rsidRPr="00831447">
              <w:rPr>
                <w:iCs/>
                <w:color w:val="000000"/>
              </w:rPr>
              <w:t xml:space="preserve"> </w:t>
            </w:r>
            <w:proofErr w:type="spellStart"/>
            <w:r w:rsidRPr="00831447">
              <w:rPr>
                <w:iCs/>
                <w:color w:val="000000"/>
              </w:rPr>
              <w:t>của</w:t>
            </w:r>
            <w:proofErr w:type="spellEnd"/>
            <w:r w:rsidRPr="00831447">
              <w:rPr>
                <w:iCs/>
                <w:color w:val="000000"/>
              </w:rPr>
              <w:t xml:space="preserve"> PA1 so </w:t>
            </w:r>
            <w:proofErr w:type="spellStart"/>
            <w:r w:rsidRPr="00831447">
              <w:rPr>
                <w:iCs/>
                <w:color w:val="000000"/>
              </w:rPr>
              <w:t>với</w:t>
            </w:r>
            <w:proofErr w:type="spellEnd"/>
            <w:r w:rsidRPr="00831447">
              <w:rPr>
                <w:iCs/>
                <w:color w:val="000000"/>
              </w:rPr>
              <w:t xml:space="preserve"> PA2.</w:t>
            </w:r>
          </w:p>
          <w:p w14:paraId="11B0D9B2" w14:textId="77777777" w:rsidR="00085279" w:rsidRPr="005F6EE6" w:rsidRDefault="00085279" w:rsidP="009B0258">
            <w:pPr>
              <w:spacing w:before="120" w:after="60" w:line="276" w:lineRule="auto"/>
              <w:ind w:right="369"/>
              <w:jc w:val="both"/>
              <w:rPr>
                <w:i/>
                <w:color w:val="000000"/>
              </w:rPr>
            </w:pPr>
            <w:r w:rsidRPr="00592DD1">
              <w:rPr>
                <w:w w:val="105"/>
              </w:rPr>
              <w:sym w:font="Wingdings" w:char="F0E8"/>
            </w:r>
            <w:r>
              <w:rPr>
                <w:w w:val="105"/>
              </w:rPr>
              <w:t xml:space="preserve"> </w:t>
            </w:r>
            <w:proofErr w:type="spellStart"/>
            <w:r w:rsidRPr="00DC2671">
              <w:rPr>
                <w:iCs/>
                <w:color w:val="000000"/>
              </w:rPr>
              <w:t>Phòng</w:t>
            </w:r>
            <w:proofErr w:type="spellEnd"/>
            <w:r w:rsidRPr="00DC2671">
              <w:rPr>
                <w:iCs/>
                <w:color w:val="000000"/>
              </w:rPr>
              <w:t xml:space="preserve"> QLTK </w:t>
            </w:r>
            <w:proofErr w:type="spellStart"/>
            <w:r w:rsidRPr="00DC2671">
              <w:rPr>
                <w:iCs/>
                <w:color w:val="000000"/>
              </w:rPr>
              <w:t>kính</w:t>
            </w:r>
            <w:proofErr w:type="spellEnd"/>
            <w:r w:rsidRPr="00DC2671">
              <w:rPr>
                <w:iCs/>
                <w:color w:val="000000"/>
              </w:rPr>
              <w:t xml:space="preserve"> </w:t>
            </w:r>
            <w:proofErr w:type="spellStart"/>
            <w:r w:rsidRPr="00DC2671">
              <w:rPr>
                <w:iCs/>
                <w:color w:val="000000"/>
              </w:rPr>
              <w:t>trình</w:t>
            </w:r>
            <w:proofErr w:type="spellEnd"/>
            <w:r w:rsidRPr="00DC2671">
              <w:rPr>
                <w:iCs/>
                <w:color w:val="000000"/>
              </w:rPr>
              <w:t xml:space="preserve"> Ban </w:t>
            </w:r>
            <w:proofErr w:type="spellStart"/>
            <w:r w:rsidRPr="00DC2671">
              <w:rPr>
                <w:iCs/>
                <w:color w:val="000000"/>
              </w:rPr>
              <w:t>Lãnh</w:t>
            </w:r>
            <w:proofErr w:type="spellEnd"/>
            <w:r w:rsidRPr="00DC2671">
              <w:rPr>
                <w:iCs/>
                <w:color w:val="000000"/>
              </w:rPr>
              <w:t xml:space="preserve"> </w:t>
            </w:r>
            <w:proofErr w:type="spellStart"/>
            <w:r w:rsidRPr="00DC2671">
              <w:rPr>
                <w:iCs/>
                <w:color w:val="000000"/>
              </w:rPr>
              <w:t>đạo</w:t>
            </w:r>
            <w:proofErr w:type="spellEnd"/>
            <w:r w:rsidRPr="00DC2671"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phương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án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theo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đề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xuất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đã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nêu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để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có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cơ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sở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triển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khai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các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bước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tiếp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theo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hoàn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thiện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dự</w:t>
            </w:r>
            <w:proofErr w:type="spellEnd"/>
            <w:r>
              <w:rPr>
                <w:iCs/>
                <w:color w:val="000000"/>
              </w:rPr>
              <w:t xml:space="preserve"> </w:t>
            </w:r>
            <w:proofErr w:type="spellStart"/>
            <w:r>
              <w:rPr>
                <w:iCs/>
                <w:color w:val="000000"/>
              </w:rPr>
              <w:t>án</w:t>
            </w:r>
            <w:proofErr w:type="spellEnd"/>
            <w:r w:rsidRPr="00DC2671">
              <w:rPr>
                <w:iCs/>
                <w:color w:val="000000"/>
              </w:rPr>
              <w:t>.</w:t>
            </w:r>
          </w:p>
          <w:p w14:paraId="489C3EA8" w14:textId="77777777" w:rsidR="00085279" w:rsidRPr="00284C1A" w:rsidRDefault="00085279" w:rsidP="009B0258">
            <w:pPr>
              <w:spacing w:before="120" w:after="120" w:line="276" w:lineRule="auto"/>
              <w:ind w:left="57" w:right="123" w:firstLine="180"/>
              <w:jc w:val="both"/>
            </w:pPr>
            <w:r w:rsidRPr="00284C1A">
              <w:t xml:space="preserve">Trân </w:t>
            </w:r>
            <w:proofErr w:type="spellStart"/>
            <w:r w:rsidRPr="00284C1A">
              <w:t>trọng</w:t>
            </w:r>
            <w:proofErr w:type="spellEnd"/>
            <w:r w:rsidRPr="00284C1A">
              <w:t xml:space="preserve"> </w:t>
            </w:r>
            <w:proofErr w:type="spellStart"/>
            <w:r w:rsidRPr="00284C1A">
              <w:t>và</w:t>
            </w:r>
            <w:proofErr w:type="spellEnd"/>
            <w:r w:rsidRPr="00284C1A">
              <w:t xml:space="preserve"> </w:t>
            </w:r>
            <w:proofErr w:type="spellStart"/>
            <w:r w:rsidRPr="00284C1A">
              <w:t>cảm</w:t>
            </w:r>
            <w:proofErr w:type="spellEnd"/>
            <w:r w:rsidRPr="00284C1A">
              <w:t xml:space="preserve"> </w:t>
            </w:r>
            <w:proofErr w:type="spellStart"/>
            <w:r w:rsidRPr="00284C1A">
              <w:t>ơn</w:t>
            </w:r>
            <w:proofErr w:type="spellEnd"/>
            <w:r w:rsidRPr="00284C1A">
              <w:t>!</w:t>
            </w:r>
          </w:p>
        </w:tc>
      </w:tr>
      <w:tr w:rsidR="00085279" w:rsidRPr="00284C1A" w14:paraId="15ED6E99" w14:textId="77777777" w:rsidTr="009B0258">
        <w:tblPrEx>
          <w:jc w:val="left"/>
          <w:tblLook w:val="0400" w:firstRow="0" w:lastRow="0" w:firstColumn="0" w:lastColumn="0" w:noHBand="0" w:noVBand="1"/>
        </w:tblPrEx>
        <w:trPr>
          <w:trHeight w:val="20"/>
        </w:trPr>
        <w:tc>
          <w:tcPr>
            <w:tcW w:w="596" w:type="pct"/>
            <w:gridSpan w:val="2"/>
            <w:shd w:val="clear" w:color="auto" w:fill="DBE5F1"/>
            <w:vAlign w:val="center"/>
          </w:tcPr>
          <w:p w14:paraId="3A806241" w14:textId="77777777" w:rsidR="00085279" w:rsidRPr="00284C1A" w:rsidRDefault="00085279" w:rsidP="009B0258">
            <w:pPr>
              <w:spacing w:before="60" w:line="276" w:lineRule="auto"/>
              <w:jc w:val="center"/>
              <w:rPr>
                <w:b/>
              </w:rPr>
            </w:pPr>
            <w:proofErr w:type="spellStart"/>
            <w:r w:rsidRPr="00284C1A">
              <w:rPr>
                <w:b/>
              </w:rPr>
              <w:lastRenderedPageBreak/>
              <w:t>Trách</w:t>
            </w:r>
            <w:proofErr w:type="spellEnd"/>
            <w:r w:rsidRPr="00284C1A">
              <w:rPr>
                <w:b/>
              </w:rPr>
              <w:t xml:space="preserve"> </w:t>
            </w:r>
            <w:proofErr w:type="spellStart"/>
            <w:r w:rsidRPr="00284C1A">
              <w:rPr>
                <w:b/>
              </w:rPr>
              <w:t>nhiệm</w:t>
            </w:r>
            <w:proofErr w:type="spellEnd"/>
          </w:p>
        </w:tc>
        <w:tc>
          <w:tcPr>
            <w:tcW w:w="1244" w:type="pct"/>
            <w:gridSpan w:val="2"/>
            <w:shd w:val="clear" w:color="auto" w:fill="DBE5F1"/>
            <w:vAlign w:val="center"/>
          </w:tcPr>
          <w:p w14:paraId="6A462F0D" w14:textId="77777777" w:rsidR="00085279" w:rsidRPr="00284C1A" w:rsidRDefault="00085279" w:rsidP="009B0258">
            <w:pPr>
              <w:spacing w:before="60" w:line="276" w:lineRule="auto"/>
              <w:jc w:val="center"/>
              <w:rPr>
                <w:b/>
              </w:rPr>
            </w:pPr>
            <w:proofErr w:type="spellStart"/>
            <w:r w:rsidRPr="00284C1A">
              <w:rPr>
                <w:b/>
              </w:rPr>
              <w:t>Đề</w:t>
            </w:r>
            <w:proofErr w:type="spellEnd"/>
            <w:r w:rsidRPr="00284C1A">
              <w:rPr>
                <w:b/>
              </w:rPr>
              <w:t xml:space="preserve"> </w:t>
            </w:r>
            <w:proofErr w:type="spellStart"/>
            <w:r w:rsidRPr="00284C1A">
              <w:rPr>
                <w:b/>
              </w:rPr>
              <w:t>xuất</w:t>
            </w:r>
            <w:proofErr w:type="spellEnd"/>
          </w:p>
        </w:tc>
        <w:tc>
          <w:tcPr>
            <w:tcW w:w="967" w:type="pct"/>
            <w:shd w:val="clear" w:color="auto" w:fill="DBE5F1"/>
            <w:vAlign w:val="center"/>
          </w:tcPr>
          <w:p w14:paraId="218804F4" w14:textId="77777777" w:rsidR="00085279" w:rsidRDefault="00085279" w:rsidP="009B0258">
            <w:pPr>
              <w:spacing w:before="60" w:line="276" w:lineRule="auto"/>
              <w:jc w:val="center"/>
              <w:rPr>
                <w:b/>
              </w:rPr>
            </w:pPr>
            <w:proofErr w:type="spellStart"/>
            <w:r w:rsidRPr="00977195">
              <w:rPr>
                <w:b/>
              </w:rPr>
              <w:t>Kiểm</w:t>
            </w:r>
            <w:proofErr w:type="spellEnd"/>
            <w:r w:rsidRPr="00977195">
              <w:rPr>
                <w:b/>
              </w:rPr>
              <w:t xml:space="preserve"> </w:t>
            </w:r>
            <w:proofErr w:type="spellStart"/>
            <w:r w:rsidRPr="00977195">
              <w:rPr>
                <w:b/>
              </w:rPr>
              <w:t>tra</w:t>
            </w:r>
            <w:proofErr w:type="spellEnd"/>
            <w:r w:rsidRPr="00977195">
              <w:rPr>
                <w:b/>
              </w:rPr>
              <w:t xml:space="preserve"> 01</w:t>
            </w:r>
          </w:p>
        </w:tc>
        <w:tc>
          <w:tcPr>
            <w:tcW w:w="922" w:type="pct"/>
            <w:shd w:val="clear" w:color="auto" w:fill="DBE5F1"/>
            <w:vAlign w:val="center"/>
          </w:tcPr>
          <w:p w14:paraId="7A32C873" w14:textId="77777777" w:rsidR="00085279" w:rsidRPr="00284C1A" w:rsidRDefault="00085279" w:rsidP="009B0258">
            <w:pPr>
              <w:spacing w:before="60" w:line="276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Kiểm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tra</w:t>
            </w:r>
            <w:proofErr w:type="spellEnd"/>
            <w:r>
              <w:rPr>
                <w:b/>
              </w:rPr>
              <w:t xml:space="preserve"> 02</w:t>
            </w:r>
          </w:p>
        </w:tc>
        <w:tc>
          <w:tcPr>
            <w:tcW w:w="1271" w:type="pct"/>
            <w:shd w:val="clear" w:color="auto" w:fill="DBE5F1"/>
            <w:vAlign w:val="center"/>
          </w:tcPr>
          <w:p w14:paraId="0940CC62" w14:textId="77777777" w:rsidR="00085279" w:rsidRPr="00284C1A" w:rsidRDefault="00085279" w:rsidP="009B0258">
            <w:pPr>
              <w:spacing w:before="60" w:line="276" w:lineRule="auto"/>
              <w:jc w:val="center"/>
              <w:rPr>
                <w:b/>
              </w:rPr>
            </w:pPr>
            <w:proofErr w:type="spellStart"/>
            <w:r w:rsidRPr="00284C1A">
              <w:rPr>
                <w:b/>
              </w:rPr>
              <w:t>Phê</w:t>
            </w:r>
            <w:proofErr w:type="spellEnd"/>
            <w:r w:rsidRPr="00284C1A">
              <w:rPr>
                <w:b/>
              </w:rPr>
              <w:t xml:space="preserve"> </w:t>
            </w:r>
            <w:proofErr w:type="spellStart"/>
            <w:r w:rsidRPr="00284C1A">
              <w:rPr>
                <w:b/>
              </w:rPr>
              <w:t>duyệt</w:t>
            </w:r>
            <w:proofErr w:type="spellEnd"/>
          </w:p>
        </w:tc>
      </w:tr>
      <w:tr w:rsidR="00085279" w:rsidRPr="00284C1A" w14:paraId="4E8188DA" w14:textId="77777777" w:rsidTr="009B0258">
        <w:tblPrEx>
          <w:jc w:val="left"/>
          <w:tblLook w:val="0400" w:firstRow="0" w:lastRow="0" w:firstColumn="0" w:lastColumn="0" w:noHBand="0" w:noVBand="1"/>
        </w:tblPrEx>
        <w:trPr>
          <w:trHeight w:val="1394"/>
        </w:trPr>
        <w:tc>
          <w:tcPr>
            <w:tcW w:w="596" w:type="pct"/>
            <w:gridSpan w:val="2"/>
            <w:vAlign w:val="center"/>
          </w:tcPr>
          <w:p w14:paraId="50B89063" w14:textId="77777777" w:rsidR="00085279" w:rsidRPr="00284C1A" w:rsidRDefault="00085279" w:rsidP="009B0258">
            <w:pPr>
              <w:spacing w:before="60" w:line="276" w:lineRule="auto"/>
              <w:jc w:val="center"/>
              <w:rPr>
                <w:b/>
              </w:rPr>
            </w:pPr>
            <w:r w:rsidRPr="00284C1A">
              <w:rPr>
                <w:b/>
              </w:rPr>
              <w:t xml:space="preserve">Ý </w:t>
            </w:r>
            <w:proofErr w:type="spellStart"/>
            <w:r w:rsidRPr="00284C1A">
              <w:rPr>
                <w:b/>
              </w:rPr>
              <w:t>kiến</w:t>
            </w:r>
            <w:proofErr w:type="spellEnd"/>
          </w:p>
        </w:tc>
        <w:tc>
          <w:tcPr>
            <w:tcW w:w="1244" w:type="pct"/>
            <w:gridSpan w:val="2"/>
            <w:vAlign w:val="center"/>
          </w:tcPr>
          <w:p w14:paraId="538817A1" w14:textId="77777777" w:rsidR="00085279" w:rsidRDefault="00085279" w:rsidP="009B0258">
            <w:pPr>
              <w:spacing w:before="60" w:line="276" w:lineRule="auto"/>
              <w:jc w:val="center"/>
            </w:pPr>
          </w:p>
          <w:p w14:paraId="26FF6A62" w14:textId="77777777" w:rsidR="00085279" w:rsidRDefault="00085279" w:rsidP="009B0258">
            <w:pPr>
              <w:spacing w:before="60" w:line="276" w:lineRule="auto"/>
              <w:jc w:val="center"/>
            </w:pPr>
          </w:p>
          <w:p w14:paraId="2FA104D9" w14:textId="77777777" w:rsidR="00085279" w:rsidRDefault="00085279" w:rsidP="009B0258">
            <w:pPr>
              <w:spacing w:before="60" w:line="276" w:lineRule="auto"/>
              <w:jc w:val="center"/>
            </w:pPr>
          </w:p>
          <w:p w14:paraId="4F43CB1A" w14:textId="77777777" w:rsidR="00085279" w:rsidRPr="00284C1A" w:rsidRDefault="00085279" w:rsidP="009B0258">
            <w:pPr>
              <w:spacing w:before="60" w:line="276" w:lineRule="auto"/>
              <w:jc w:val="center"/>
              <w:rPr>
                <w:b/>
              </w:rPr>
            </w:pPr>
          </w:p>
        </w:tc>
        <w:tc>
          <w:tcPr>
            <w:tcW w:w="967" w:type="pct"/>
            <w:vAlign w:val="center"/>
          </w:tcPr>
          <w:p w14:paraId="76D38F37" w14:textId="77777777" w:rsidR="00085279" w:rsidRPr="00284C1A" w:rsidRDefault="00085279" w:rsidP="009B0258">
            <w:pPr>
              <w:spacing w:before="60" w:line="276" w:lineRule="auto"/>
              <w:jc w:val="center"/>
              <w:rPr>
                <w:b/>
              </w:rPr>
            </w:pPr>
          </w:p>
        </w:tc>
        <w:tc>
          <w:tcPr>
            <w:tcW w:w="922" w:type="pct"/>
            <w:vAlign w:val="center"/>
          </w:tcPr>
          <w:p w14:paraId="2D2A2AF7" w14:textId="77777777" w:rsidR="00085279" w:rsidRPr="00284C1A" w:rsidRDefault="00085279" w:rsidP="009B0258">
            <w:pPr>
              <w:spacing w:before="60" w:line="276" w:lineRule="auto"/>
              <w:jc w:val="center"/>
              <w:rPr>
                <w:b/>
              </w:rPr>
            </w:pPr>
          </w:p>
        </w:tc>
        <w:tc>
          <w:tcPr>
            <w:tcW w:w="1271" w:type="pct"/>
            <w:vAlign w:val="center"/>
          </w:tcPr>
          <w:p w14:paraId="45BF147B" w14:textId="77777777" w:rsidR="00085279" w:rsidRPr="00284C1A" w:rsidRDefault="00085279" w:rsidP="009B0258">
            <w:pPr>
              <w:spacing w:before="60" w:line="276" w:lineRule="auto"/>
              <w:jc w:val="center"/>
              <w:rPr>
                <w:b/>
              </w:rPr>
            </w:pPr>
          </w:p>
        </w:tc>
      </w:tr>
      <w:tr w:rsidR="00085279" w:rsidRPr="00284C1A" w14:paraId="2340051D" w14:textId="77777777" w:rsidTr="009B0258">
        <w:tblPrEx>
          <w:jc w:val="left"/>
          <w:tblLook w:val="0400" w:firstRow="0" w:lastRow="0" w:firstColumn="0" w:lastColumn="0" w:noHBand="0" w:noVBand="1"/>
        </w:tblPrEx>
        <w:trPr>
          <w:trHeight w:val="1595"/>
        </w:trPr>
        <w:tc>
          <w:tcPr>
            <w:tcW w:w="596" w:type="pct"/>
            <w:gridSpan w:val="2"/>
            <w:vAlign w:val="center"/>
          </w:tcPr>
          <w:p w14:paraId="5A6BE8B0" w14:textId="77777777" w:rsidR="00085279" w:rsidRPr="00284C1A" w:rsidRDefault="00085279" w:rsidP="009B0258">
            <w:pPr>
              <w:spacing w:before="60" w:line="276" w:lineRule="auto"/>
              <w:jc w:val="center"/>
              <w:rPr>
                <w:b/>
              </w:rPr>
            </w:pPr>
            <w:proofErr w:type="spellStart"/>
            <w:r w:rsidRPr="00284C1A">
              <w:rPr>
                <w:b/>
              </w:rPr>
              <w:t>Chữ</w:t>
            </w:r>
            <w:proofErr w:type="spellEnd"/>
            <w:r w:rsidRPr="00284C1A">
              <w:rPr>
                <w:b/>
              </w:rPr>
              <w:t xml:space="preserve"> ký</w:t>
            </w:r>
          </w:p>
        </w:tc>
        <w:tc>
          <w:tcPr>
            <w:tcW w:w="599" w:type="pct"/>
            <w:vAlign w:val="center"/>
          </w:tcPr>
          <w:p w14:paraId="78CA8B70" w14:textId="77777777" w:rsidR="00085279" w:rsidRPr="00284C1A" w:rsidRDefault="00085279" w:rsidP="009B0258">
            <w:pPr>
              <w:spacing w:before="60" w:line="276" w:lineRule="auto"/>
              <w:jc w:val="center"/>
            </w:pPr>
          </w:p>
        </w:tc>
        <w:tc>
          <w:tcPr>
            <w:tcW w:w="645" w:type="pct"/>
            <w:vAlign w:val="center"/>
          </w:tcPr>
          <w:p w14:paraId="0D545049" w14:textId="77777777" w:rsidR="00085279" w:rsidRPr="00284C1A" w:rsidRDefault="00085279" w:rsidP="009B0258">
            <w:pPr>
              <w:spacing w:before="60" w:line="276" w:lineRule="auto"/>
              <w:jc w:val="center"/>
            </w:pPr>
          </w:p>
        </w:tc>
        <w:tc>
          <w:tcPr>
            <w:tcW w:w="967" w:type="pct"/>
            <w:vAlign w:val="center"/>
          </w:tcPr>
          <w:p w14:paraId="7698B916" w14:textId="77777777" w:rsidR="00085279" w:rsidRPr="00284C1A" w:rsidRDefault="00085279" w:rsidP="009B0258">
            <w:pPr>
              <w:spacing w:before="60" w:line="276" w:lineRule="auto"/>
              <w:jc w:val="center"/>
            </w:pPr>
          </w:p>
        </w:tc>
        <w:tc>
          <w:tcPr>
            <w:tcW w:w="922" w:type="pct"/>
            <w:vAlign w:val="center"/>
          </w:tcPr>
          <w:p w14:paraId="5C018683" w14:textId="77777777" w:rsidR="00085279" w:rsidRPr="00284C1A" w:rsidRDefault="00085279" w:rsidP="009B0258">
            <w:pPr>
              <w:spacing w:before="60" w:line="276" w:lineRule="auto"/>
              <w:jc w:val="center"/>
            </w:pPr>
          </w:p>
        </w:tc>
        <w:tc>
          <w:tcPr>
            <w:tcW w:w="1271" w:type="pct"/>
            <w:vAlign w:val="center"/>
          </w:tcPr>
          <w:p w14:paraId="419243CE" w14:textId="77777777" w:rsidR="00085279" w:rsidRPr="00284C1A" w:rsidRDefault="00085279" w:rsidP="009B0258">
            <w:pPr>
              <w:spacing w:before="60" w:line="276" w:lineRule="auto"/>
              <w:jc w:val="center"/>
            </w:pPr>
          </w:p>
        </w:tc>
      </w:tr>
      <w:tr w:rsidR="00085279" w:rsidRPr="00284C1A" w14:paraId="36E59B71" w14:textId="77777777" w:rsidTr="009B0258">
        <w:tblPrEx>
          <w:jc w:val="left"/>
          <w:tblLook w:val="0400" w:firstRow="0" w:lastRow="0" w:firstColumn="0" w:lastColumn="0" w:noHBand="0" w:noVBand="1"/>
        </w:tblPrEx>
        <w:trPr>
          <w:trHeight w:val="20"/>
        </w:trPr>
        <w:tc>
          <w:tcPr>
            <w:tcW w:w="596" w:type="pct"/>
            <w:gridSpan w:val="2"/>
            <w:vAlign w:val="center"/>
          </w:tcPr>
          <w:p w14:paraId="6A10E3C1" w14:textId="77777777" w:rsidR="00085279" w:rsidRPr="00284C1A" w:rsidRDefault="00085279" w:rsidP="009B0258">
            <w:pPr>
              <w:spacing w:before="60" w:line="276" w:lineRule="auto"/>
              <w:jc w:val="center"/>
              <w:rPr>
                <w:b/>
              </w:rPr>
            </w:pPr>
            <w:proofErr w:type="spellStart"/>
            <w:r w:rsidRPr="00284C1A">
              <w:rPr>
                <w:b/>
              </w:rPr>
              <w:t>Ngày</w:t>
            </w:r>
            <w:proofErr w:type="spellEnd"/>
            <w:r w:rsidRPr="00284C1A">
              <w:rPr>
                <w:b/>
              </w:rPr>
              <w:t xml:space="preserve"> ký</w:t>
            </w:r>
          </w:p>
        </w:tc>
        <w:tc>
          <w:tcPr>
            <w:tcW w:w="599" w:type="pct"/>
            <w:vAlign w:val="center"/>
          </w:tcPr>
          <w:p w14:paraId="24FE4220" w14:textId="77777777" w:rsidR="00085279" w:rsidRPr="00284C1A" w:rsidRDefault="00085279" w:rsidP="009B0258">
            <w:pPr>
              <w:spacing w:before="60" w:line="276" w:lineRule="auto"/>
              <w:jc w:val="center"/>
            </w:pPr>
          </w:p>
        </w:tc>
        <w:tc>
          <w:tcPr>
            <w:tcW w:w="645" w:type="pct"/>
            <w:vAlign w:val="center"/>
          </w:tcPr>
          <w:p w14:paraId="493B8564" w14:textId="77777777" w:rsidR="00085279" w:rsidRPr="00284C1A" w:rsidRDefault="00085279" w:rsidP="009B0258">
            <w:pPr>
              <w:spacing w:before="60" w:line="276" w:lineRule="auto"/>
              <w:jc w:val="center"/>
            </w:pPr>
          </w:p>
        </w:tc>
        <w:tc>
          <w:tcPr>
            <w:tcW w:w="967" w:type="pct"/>
            <w:vAlign w:val="center"/>
          </w:tcPr>
          <w:p w14:paraId="0B7916E9" w14:textId="77777777" w:rsidR="00085279" w:rsidRPr="00284C1A" w:rsidRDefault="00085279" w:rsidP="009B0258">
            <w:pPr>
              <w:spacing w:before="60" w:line="276" w:lineRule="auto"/>
              <w:jc w:val="center"/>
            </w:pPr>
          </w:p>
        </w:tc>
        <w:tc>
          <w:tcPr>
            <w:tcW w:w="922" w:type="pct"/>
            <w:vAlign w:val="center"/>
          </w:tcPr>
          <w:p w14:paraId="3F70AA5B" w14:textId="77777777" w:rsidR="00085279" w:rsidRPr="00284C1A" w:rsidRDefault="00085279" w:rsidP="009B0258">
            <w:pPr>
              <w:spacing w:before="60" w:line="276" w:lineRule="auto"/>
              <w:jc w:val="center"/>
            </w:pPr>
          </w:p>
        </w:tc>
        <w:tc>
          <w:tcPr>
            <w:tcW w:w="1271" w:type="pct"/>
            <w:vAlign w:val="center"/>
          </w:tcPr>
          <w:p w14:paraId="60444A5C" w14:textId="77777777" w:rsidR="00085279" w:rsidRPr="00284C1A" w:rsidRDefault="00085279" w:rsidP="009B0258">
            <w:pPr>
              <w:spacing w:before="60" w:line="276" w:lineRule="auto"/>
              <w:jc w:val="center"/>
            </w:pPr>
          </w:p>
        </w:tc>
      </w:tr>
      <w:tr w:rsidR="00085279" w:rsidRPr="00284C1A" w14:paraId="58F5D674" w14:textId="77777777" w:rsidTr="009B0258">
        <w:tblPrEx>
          <w:jc w:val="left"/>
          <w:tblLook w:val="0400" w:firstRow="0" w:lastRow="0" w:firstColumn="0" w:lastColumn="0" w:noHBand="0" w:noVBand="1"/>
        </w:tblPrEx>
        <w:trPr>
          <w:trHeight w:val="20"/>
        </w:trPr>
        <w:tc>
          <w:tcPr>
            <w:tcW w:w="596" w:type="pct"/>
            <w:gridSpan w:val="2"/>
            <w:vAlign w:val="center"/>
          </w:tcPr>
          <w:p w14:paraId="218906BC" w14:textId="77777777" w:rsidR="00085279" w:rsidRPr="00284C1A" w:rsidRDefault="00085279" w:rsidP="009B0258">
            <w:pPr>
              <w:spacing w:before="60" w:line="276" w:lineRule="auto"/>
              <w:jc w:val="center"/>
              <w:rPr>
                <w:b/>
              </w:rPr>
            </w:pPr>
            <w:proofErr w:type="spellStart"/>
            <w:r w:rsidRPr="00284C1A">
              <w:rPr>
                <w:b/>
              </w:rPr>
              <w:t>Họ</w:t>
            </w:r>
            <w:proofErr w:type="spellEnd"/>
            <w:r w:rsidRPr="00284C1A">
              <w:rPr>
                <w:b/>
              </w:rPr>
              <w:t xml:space="preserve"> </w:t>
            </w:r>
            <w:proofErr w:type="spellStart"/>
            <w:r w:rsidRPr="00284C1A">
              <w:rPr>
                <w:b/>
              </w:rPr>
              <w:t>tên</w:t>
            </w:r>
            <w:proofErr w:type="spellEnd"/>
          </w:p>
        </w:tc>
        <w:tc>
          <w:tcPr>
            <w:tcW w:w="599" w:type="pct"/>
            <w:vAlign w:val="center"/>
          </w:tcPr>
          <w:p w14:paraId="20D4151E" w14:textId="77777777" w:rsidR="00085279" w:rsidRPr="00284C1A" w:rsidRDefault="00085279" w:rsidP="009B02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142"/>
              <w:jc w:val="center"/>
              <w:rPr>
                <w:color w:val="000000"/>
              </w:rPr>
            </w:pPr>
            <w:r>
              <w:rPr>
                <w:color w:val="000000"/>
              </w:rPr>
              <w:t>Nguyễn Tiến Đức</w:t>
            </w:r>
          </w:p>
        </w:tc>
        <w:tc>
          <w:tcPr>
            <w:tcW w:w="645" w:type="pct"/>
            <w:vAlign w:val="center"/>
          </w:tcPr>
          <w:p w14:paraId="033AE9EE" w14:textId="74DDAED4" w:rsidR="00085279" w:rsidRPr="00284C1A" w:rsidRDefault="00085279" w:rsidP="009B0258">
            <w:pPr>
              <w:spacing w:before="60" w:line="276" w:lineRule="auto"/>
              <w:jc w:val="center"/>
            </w:pPr>
          </w:p>
        </w:tc>
        <w:tc>
          <w:tcPr>
            <w:tcW w:w="967" w:type="pct"/>
            <w:vAlign w:val="center"/>
          </w:tcPr>
          <w:p w14:paraId="062D14A0" w14:textId="77777777" w:rsidR="00085279" w:rsidRPr="00284C1A" w:rsidRDefault="00085279" w:rsidP="009B0258">
            <w:pPr>
              <w:spacing w:before="60" w:line="276" w:lineRule="auto"/>
              <w:jc w:val="center"/>
            </w:pPr>
            <w:r>
              <w:t>Lê Quang Minh Tuấn</w:t>
            </w:r>
          </w:p>
        </w:tc>
        <w:tc>
          <w:tcPr>
            <w:tcW w:w="922" w:type="pct"/>
            <w:vAlign w:val="center"/>
          </w:tcPr>
          <w:p w14:paraId="0A7CE458" w14:textId="77777777" w:rsidR="00085279" w:rsidRPr="00284C1A" w:rsidRDefault="00085279" w:rsidP="009B0258">
            <w:pPr>
              <w:spacing w:before="60" w:line="276" w:lineRule="auto"/>
              <w:jc w:val="center"/>
            </w:pPr>
          </w:p>
        </w:tc>
        <w:tc>
          <w:tcPr>
            <w:tcW w:w="1271" w:type="pct"/>
            <w:vAlign w:val="center"/>
          </w:tcPr>
          <w:p w14:paraId="7450C080" w14:textId="77777777" w:rsidR="00085279" w:rsidRPr="00284C1A" w:rsidRDefault="00085279" w:rsidP="009B0258">
            <w:pPr>
              <w:spacing w:before="60" w:line="276" w:lineRule="auto"/>
              <w:jc w:val="center"/>
            </w:pPr>
            <w:proofErr w:type="spellStart"/>
            <w:r w:rsidRPr="00284C1A">
              <w:t>Trần</w:t>
            </w:r>
            <w:proofErr w:type="spellEnd"/>
            <w:r w:rsidRPr="00284C1A">
              <w:t xml:space="preserve"> Kim Chung</w:t>
            </w:r>
          </w:p>
        </w:tc>
      </w:tr>
      <w:tr w:rsidR="00085279" w:rsidRPr="00284C1A" w14:paraId="77C43C27" w14:textId="77777777" w:rsidTr="009B0258">
        <w:tblPrEx>
          <w:jc w:val="left"/>
          <w:tblLook w:val="0400" w:firstRow="0" w:lastRow="0" w:firstColumn="0" w:lastColumn="0" w:noHBand="0" w:noVBand="1"/>
        </w:tblPrEx>
        <w:trPr>
          <w:trHeight w:val="20"/>
        </w:trPr>
        <w:tc>
          <w:tcPr>
            <w:tcW w:w="596" w:type="pct"/>
            <w:gridSpan w:val="2"/>
            <w:vAlign w:val="center"/>
          </w:tcPr>
          <w:p w14:paraId="6A30FEEC" w14:textId="77777777" w:rsidR="00085279" w:rsidRPr="00284C1A" w:rsidRDefault="00085279" w:rsidP="009B0258">
            <w:pPr>
              <w:spacing w:before="60" w:line="276" w:lineRule="auto"/>
              <w:jc w:val="center"/>
              <w:rPr>
                <w:b/>
              </w:rPr>
            </w:pPr>
            <w:proofErr w:type="spellStart"/>
            <w:r w:rsidRPr="00284C1A">
              <w:rPr>
                <w:b/>
              </w:rPr>
              <w:t>Chức</w:t>
            </w:r>
            <w:proofErr w:type="spellEnd"/>
            <w:r w:rsidRPr="00284C1A">
              <w:rPr>
                <w:b/>
              </w:rPr>
              <w:t xml:space="preserve"> </w:t>
            </w:r>
            <w:proofErr w:type="spellStart"/>
            <w:r w:rsidRPr="00284C1A">
              <w:rPr>
                <w:b/>
              </w:rPr>
              <w:t>vụ</w:t>
            </w:r>
            <w:proofErr w:type="spellEnd"/>
          </w:p>
        </w:tc>
        <w:tc>
          <w:tcPr>
            <w:tcW w:w="599" w:type="pct"/>
            <w:vAlign w:val="center"/>
          </w:tcPr>
          <w:p w14:paraId="74B09B51" w14:textId="77777777" w:rsidR="00085279" w:rsidRPr="00284C1A" w:rsidRDefault="00085279" w:rsidP="009B0258">
            <w:pPr>
              <w:spacing w:before="60" w:line="276" w:lineRule="auto"/>
              <w:ind w:right="-123" w:hanging="52"/>
              <w:jc w:val="center"/>
            </w:pPr>
            <w:r>
              <w:t xml:space="preserve">Chuyên </w:t>
            </w:r>
            <w:proofErr w:type="spellStart"/>
            <w:r>
              <w:t>viên</w:t>
            </w:r>
            <w:proofErr w:type="spellEnd"/>
            <w:r>
              <w:t xml:space="preserve"> QLTK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</w:p>
        </w:tc>
        <w:tc>
          <w:tcPr>
            <w:tcW w:w="645" w:type="pct"/>
            <w:vAlign w:val="center"/>
          </w:tcPr>
          <w:p w14:paraId="36436EBC" w14:textId="77777777" w:rsidR="00085279" w:rsidRPr="00284C1A" w:rsidRDefault="00085279" w:rsidP="009B0258">
            <w:pPr>
              <w:spacing w:before="60" w:line="276" w:lineRule="auto"/>
              <w:ind w:right="-123" w:hanging="52"/>
              <w:jc w:val="center"/>
            </w:pPr>
            <w:proofErr w:type="gramStart"/>
            <w:r>
              <w:t>TP.QLTK</w:t>
            </w:r>
            <w:proofErr w:type="gramEnd"/>
          </w:p>
        </w:tc>
        <w:tc>
          <w:tcPr>
            <w:tcW w:w="967" w:type="pct"/>
            <w:vAlign w:val="center"/>
          </w:tcPr>
          <w:p w14:paraId="53FBE2F6" w14:textId="77777777" w:rsidR="00085279" w:rsidRDefault="00085279" w:rsidP="009B0258">
            <w:pPr>
              <w:spacing w:before="60" w:line="276" w:lineRule="auto"/>
              <w:jc w:val="center"/>
            </w:pP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Đốc</w:t>
            </w:r>
            <w:proofErr w:type="spellEnd"/>
            <w:r>
              <w:t xml:space="preserve"> BXD</w:t>
            </w:r>
          </w:p>
        </w:tc>
        <w:tc>
          <w:tcPr>
            <w:tcW w:w="922" w:type="pct"/>
            <w:vAlign w:val="center"/>
          </w:tcPr>
          <w:p w14:paraId="013EC7D8" w14:textId="77777777" w:rsidR="00085279" w:rsidRPr="00284C1A" w:rsidRDefault="00085279" w:rsidP="009B0258">
            <w:pPr>
              <w:spacing w:before="60" w:line="276" w:lineRule="auto"/>
              <w:jc w:val="center"/>
            </w:pPr>
            <w:r>
              <w:t>Ban PTDA</w:t>
            </w:r>
          </w:p>
        </w:tc>
        <w:tc>
          <w:tcPr>
            <w:tcW w:w="1271" w:type="pct"/>
            <w:vAlign w:val="center"/>
          </w:tcPr>
          <w:p w14:paraId="60856017" w14:textId="77777777" w:rsidR="00085279" w:rsidRPr="00284C1A" w:rsidRDefault="00085279" w:rsidP="009B0258">
            <w:pPr>
              <w:spacing w:before="60" w:line="276" w:lineRule="auto"/>
              <w:jc w:val="center"/>
            </w:pPr>
            <w:proofErr w:type="spellStart"/>
            <w:r w:rsidRPr="00284C1A">
              <w:t>Chủ</w:t>
            </w:r>
            <w:proofErr w:type="spellEnd"/>
            <w:r w:rsidRPr="00284C1A">
              <w:t xml:space="preserve"> tịch</w:t>
            </w:r>
          </w:p>
        </w:tc>
      </w:tr>
    </w:tbl>
    <w:p w14:paraId="3E449BC1" w14:textId="77777777" w:rsidR="00085279" w:rsidRPr="00284C1A" w:rsidRDefault="00085279" w:rsidP="00085279"/>
    <w:p w14:paraId="6918110E" w14:textId="77777777" w:rsidR="00085279" w:rsidRPr="00284C1A" w:rsidRDefault="00085279" w:rsidP="00085279">
      <w:pPr>
        <w:jc w:val="center"/>
      </w:pPr>
    </w:p>
    <w:p w14:paraId="1B4EC9A6" w14:textId="089F566D" w:rsidR="00603E97" w:rsidRPr="007C5B4A" w:rsidRDefault="00603E97" w:rsidP="007C5B4A"/>
    <w:sectPr w:rsidR="00603E97" w:rsidRPr="007C5B4A" w:rsidSect="007C5B4A">
      <w:headerReference w:type="default" r:id="rId8"/>
      <w:footerReference w:type="default" r:id="rId9"/>
      <w:pgSz w:w="11906" w:h="16838" w:code="9"/>
      <w:pgMar w:top="1134" w:right="1134" w:bottom="1134" w:left="1701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98181" w14:textId="77777777" w:rsidR="003026B9" w:rsidRDefault="003026B9" w:rsidP="0018489E">
      <w:r>
        <w:separator/>
      </w:r>
    </w:p>
  </w:endnote>
  <w:endnote w:type="continuationSeparator" w:id="0">
    <w:p w14:paraId="5A967202" w14:textId="77777777" w:rsidR="003026B9" w:rsidRDefault="003026B9" w:rsidP="00184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NI-Helv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63342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18C0F9" w14:textId="42054FA6" w:rsidR="007C6216" w:rsidRDefault="007C6216" w:rsidP="00AC2142">
        <w:pPr>
          <w:tabs>
            <w:tab w:val="center" w:pos="4320"/>
            <w:tab w:val="right" w:pos="8640"/>
          </w:tabs>
          <w:rPr>
            <w:b/>
            <w:noProof/>
            <w:color w:val="1488DB"/>
          </w:rPr>
        </w:pPr>
      </w:p>
      <w:p w14:paraId="4172A1D5" w14:textId="761F2DAC" w:rsidR="007C6216" w:rsidRPr="00AC2142" w:rsidRDefault="007C6216" w:rsidP="00AC21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D7EFC"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14:paraId="47FB42EF" w14:textId="77777777" w:rsidR="007C6216" w:rsidRDefault="007C62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7CEC3" w14:textId="77777777" w:rsidR="003026B9" w:rsidRDefault="003026B9" w:rsidP="0018489E">
      <w:r>
        <w:separator/>
      </w:r>
    </w:p>
  </w:footnote>
  <w:footnote w:type="continuationSeparator" w:id="0">
    <w:p w14:paraId="67A17A97" w14:textId="77777777" w:rsidR="003026B9" w:rsidRDefault="003026B9" w:rsidP="001848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89"/>
      <w:gridCol w:w="4956"/>
      <w:gridCol w:w="2316"/>
    </w:tblGrid>
    <w:tr w:rsidR="00085279" w14:paraId="659615F6" w14:textId="77777777" w:rsidTr="00085279">
      <w:trPr>
        <w:trHeight w:val="301"/>
        <w:jc w:val="center"/>
      </w:trPr>
      <w:tc>
        <w:tcPr>
          <w:tcW w:w="987" w:type="pct"/>
          <w:vMerge w:val="restart"/>
          <w:vAlign w:val="bottom"/>
        </w:tcPr>
        <w:p w14:paraId="4FB48995" w14:textId="77777777" w:rsidR="00085279" w:rsidRDefault="00085279" w:rsidP="00085279">
          <w:pPr>
            <w:ind w:left="-108" w:right="-108"/>
            <w:jc w:val="center"/>
            <w:rPr>
              <w:b/>
              <w:sz w:val="26"/>
              <w:szCs w:val="26"/>
            </w:rPr>
          </w:pPr>
          <w:r>
            <w:rPr>
              <w:noProof/>
            </w:rPr>
            <w:drawing>
              <wp:inline distT="114300" distB="114300" distL="114300" distR="114300" wp14:anchorId="63643CEF" wp14:editId="567E8AFE">
                <wp:extent cx="1066800" cy="1000125"/>
                <wp:effectExtent l="0" t="0" r="0" b="9525"/>
                <wp:docPr id="147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800" cy="10001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35" w:type="pct"/>
          <w:vMerge w:val="restart"/>
        </w:tcPr>
        <w:p w14:paraId="5C0EEB66" w14:textId="77777777" w:rsidR="00085279" w:rsidRDefault="00085279" w:rsidP="00085279">
          <w:pPr>
            <w:keepNext/>
            <w:spacing w:before="360" w:after="60"/>
            <w:jc w:val="center"/>
            <w:rPr>
              <w:b/>
              <w:sz w:val="40"/>
              <w:szCs w:val="40"/>
            </w:rPr>
          </w:pPr>
          <w:r>
            <w:rPr>
              <w:b/>
              <w:sz w:val="40"/>
              <w:szCs w:val="40"/>
            </w:rPr>
            <w:t>TỜ TRÌNH</w:t>
          </w:r>
        </w:p>
        <w:p w14:paraId="436992D4" w14:textId="77777777" w:rsidR="00085279" w:rsidRDefault="00085279" w:rsidP="00085279">
          <w:pPr>
            <w:keepNext/>
            <w:spacing w:before="240"/>
            <w:jc w:val="center"/>
            <w:rPr>
              <w:sz w:val="40"/>
              <w:szCs w:val="40"/>
            </w:rPr>
          </w:pPr>
          <w:proofErr w:type="spellStart"/>
          <w:r>
            <w:t>Đơn</w:t>
          </w:r>
          <w:proofErr w:type="spellEnd"/>
          <w:r>
            <w:t xml:space="preserve"> </w:t>
          </w:r>
          <w:proofErr w:type="spellStart"/>
          <w:r>
            <w:t>vị</w:t>
          </w:r>
          <w:proofErr w:type="spellEnd"/>
          <w:r>
            <w:t xml:space="preserve">: </w:t>
          </w:r>
          <w:proofErr w:type="spellStart"/>
          <w:r>
            <w:t>Phòng</w:t>
          </w:r>
          <w:proofErr w:type="spellEnd"/>
          <w:r>
            <w:t xml:space="preserve"> QLTK- Ban </w:t>
          </w:r>
          <w:proofErr w:type="spellStart"/>
          <w:r>
            <w:t>Xây</w:t>
          </w:r>
          <w:proofErr w:type="spellEnd"/>
          <w:r>
            <w:t xml:space="preserve"> </w:t>
          </w:r>
          <w:proofErr w:type="spellStart"/>
          <w:r>
            <w:t>Dựng</w:t>
          </w:r>
          <w:proofErr w:type="spellEnd"/>
        </w:p>
      </w:tc>
      <w:tc>
        <w:tcPr>
          <w:tcW w:w="1278" w:type="pct"/>
          <w:vAlign w:val="center"/>
        </w:tcPr>
        <w:p w14:paraId="4432A2A3" w14:textId="77777777" w:rsidR="00085279" w:rsidRDefault="00085279" w:rsidP="00085279">
          <w:pPr>
            <w:keepNext/>
            <w:spacing w:before="60" w:after="60"/>
          </w:pPr>
          <w:proofErr w:type="spellStart"/>
          <w:r>
            <w:t>Số</w:t>
          </w:r>
          <w:proofErr w:type="spellEnd"/>
          <w:r>
            <w:t xml:space="preserve"> </w:t>
          </w:r>
          <w:proofErr w:type="spellStart"/>
          <w:r>
            <w:t>hiệu</w:t>
          </w:r>
          <w:proofErr w:type="spellEnd"/>
          <w:r>
            <w:t>: NLCĐ-BM01</w:t>
          </w:r>
        </w:p>
      </w:tc>
    </w:tr>
    <w:tr w:rsidR="00085279" w14:paraId="3E9E8BC1" w14:textId="77777777" w:rsidTr="00085279">
      <w:trPr>
        <w:trHeight w:val="975"/>
        <w:jc w:val="center"/>
      </w:trPr>
      <w:tc>
        <w:tcPr>
          <w:tcW w:w="987" w:type="pct"/>
          <w:vMerge/>
          <w:vAlign w:val="bottom"/>
        </w:tcPr>
        <w:p w14:paraId="49D57AE6" w14:textId="77777777" w:rsidR="00085279" w:rsidRDefault="00085279" w:rsidP="000852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</w:pPr>
        </w:p>
      </w:tc>
      <w:tc>
        <w:tcPr>
          <w:tcW w:w="2735" w:type="pct"/>
          <w:vMerge/>
        </w:tcPr>
        <w:p w14:paraId="1DD89F0D" w14:textId="77777777" w:rsidR="00085279" w:rsidRDefault="00085279" w:rsidP="000852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</w:pPr>
        </w:p>
      </w:tc>
      <w:tc>
        <w:tcPr>
          <w:tcW w:w="1278" w:type="pct"/>
          <w:vAlign w:val="center"/>
        </w:tcPr>
        <w:p w14:paraId="1A5A72DE" w14:textId="77777777" w:rsidR="00085279" w:rsidRDefault="00085279" w:rsidP="000852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spacing w:before="20" w:after="20"/>
            <w:ind w:right="-108"/>
            <w:rPr>
              <w:color w:val="000000"/>
              <w:sz w:val="20"/>
              <w:szCs w:val="20"/>
            </w:rPr>
          </w:pPr>
          <w:proofErr w:type="spellStart"/>
          <w:r>
            <w:rPr>
              <w:color w:val="000000"/>
              <w:sz w:val="20"/>
              <w:szCs w:val="20"/>
            </w:rPr>
            <w:t>Lần</w:t>
          </w:r>
          <w:proofErr w:type="spellEnd"/>
          <w:r>
            <w:rPr>
              <w:color w:val="000000"/>
              <w:sz w:val="20"/>
              <w:szCs w:val="20"/>
            </w:rPr>
            <w:t xml:space="preserve"> ban </w:t>
          </w:r>
          <w:proofErr w:type="spellStart"/>
          <w:r>
            <w:rPr>
              <w:color w:val="000000"/>
              <w:sz w:val="20"/>
              <w:szCs w:val="20"/>
            </w:rPr>
            <w:t>hành</w:t>
          </w:r>
          <w:proofErr w:type="spellEnd"/>
          <w:r>
            <w:rPr>
              <w:color w:val="000000"/>
              <w:sz w:val="20"/>
              <w:szCs w:val="20"/>
            </w:rPr>
            <w:t>: 06</w:t>
          </w:r>
        </w:p>
        <w:p w14:paraId="1AF56A85" w14:textId="77777777" w:rsidR="00085279" w:rsidRDefault="00085279" w:rsidP="000852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right="-108"/>
            <w:rPr>
              <w:color w:val="000000"/>
              <w:sz w:val="20"/>
              <w:szCs w:val="20"/>
            </w:rPr>
          </w:pPr>
          <w:proofErr w:type="spellStart"/>
          <w:r>
            <w:rPr>
              <w:color w:val="000000"/>
              <w:sz w:val="20"/>
              <w:szCs w:val="20"/>
            </w:rPr>
            <w:t>Ngày</w:t>
          </w:r>
          <w:proofErr w:type="spellEnd"/>
          <w:r>
            <w:rPr>
              <w:color w:val="000000"/>
              <w:sz w:val="20"/>
              <w:szCs w:val="20"/>
            </w:rPr>
            <w:t xml:space="preserve"> </w:t>
          </w:r>
          <w:proofErr w:type="spellStart"/>
          <w:r>
            <w:rPr>
              <w:color w:val="000000"/>
              <w:sz w:val="20"/>
              <w:szCs w:val="20"/>
            </w:rPr>
            <w:t>hiệu</w:t>
          </w:r>
          <w:proofErr w:type="spellEnd"/>
          <w:r>
            <w:rPr>
              <w:color w:val="000000"/>
              <w:sz w:val="20"/>
              <w:szCs w:val="20"/>
            </w:rPr>
            <w:t xml:space="preserve"> </w:t>
          </w:r>
          <w:proofErr w:type="spellStart"/>
          <w:r>
            <w:rPr>
              <w:color w:val="000000"/>
              <w:sz w:val="20"/>
              <w:szCs w:val="20"/>
            </w:rPr>
            <w:t>lực</w:t>
          </w:r>
          <w:proofErr w:type="spellEnd"/>
          <w:r>
            <w:rPr>
              <w:color w:val="000000"/>
              <w:sz w:val="20"/>
              <w:szCs w:val="20"/>
            </w:rPr>
            <w:t>: 27/07/2020</w:t>
          </w:r>
        </w:p>
        <w:p w14:paraId="540428D0" w14:textId="031506E4" w:rsidR="00085279" w:rsidRDefault="00085279" w:rsidP="00085279">
          <w:pPr>
            <w:keepNext/>
            <w:rPr>
              <w:b/>
              <w:sz w:val="28"/>
              <w:szCs w:val="28"/>
            </w:rPr>
          </w:pPr>
          <w:r>
            <w:rPr>
              <w:sz w:val="20"/>
              <w:szCs w:val="20"/>
            </w:rPr>
            <w:t xml:space="preserve">Trang </w:t>
          </w:r>
          <w:proofErr w:type="spellStart"/>
          <w:r>
            <w:rPr>
              <w:sz w:val="20"/>
              <w:szCs w:val="20"/>
            </w:rPr>
            <w:t>số</w:t>
          </w:r>
          <w:proofErr w:type="spellEnd"/>
          <w:r>
            <w:rPr>
              <w:sz w:val="20"/>
              <w:szCs w:val="20"/>
            </w:rPr>
            <w:t xml:space="preserve">: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>PAGE</w:instrText>
          </w:r>
          <w:r>
            <w:rPr>
              <w:sz w:val="20"/>
              <w:szCs w:val="20"/>
            </w:rPr>
            <w:fldChar w:fldCharType="separate"/>
          </w:r>
          <w:r>
            <w:rPr>
              <w:noProof/>
              <w:sz w:val="20"/>
              <w:szCs w:val="20"/>
            </w:rPr>
            <w:t>2</w:t>
          </w:r>
          <w:r>
            <w:rPr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>/</w:t>
          </w:r>
          <w:r w:rsidR="00AD035F">
            <w:rPr>
              <w:sz w:val="20"/>
              <w:szCs w:val="20"/>
            </w:rPr>
            <w:t>7</w:t>
          </w:r>
          <w:r>
            <w:t xml:space="preserve">            </w:t>
          </w:r>
        </w:p>
      </w:tc>
    </w:tr>
  </w:tbl>
  <w:p w14:paraId="409CB759" w14:textId="77777777" w:rsidR="00085279" w:rsidRPr="00085279" w:rsidRDefault="00085279" w:rsidP="000852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1E73"/>
    <w:multiLevelType w:val="hybridMultilevel"/>
    <w:tmpl w:val="FEC69DCE"/>
    <w:lvl w:ilvl="0" w:tplc="A21C926A">
      <w:start w:val="1"/>
      <w:numFmt w:val="bullet"/>
      <w:pStyle w:val="-"/>
      <w:lvlText w:val="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1" w:tplc="E2DA849C">
      <w:start w:val="1"/>
      <w:numFmt w:val="bullet"/>
      <w:lvlText w:val="o"/>
      <w:lvlJc w:val="left"/>
      <w:pPr>
        <w:tabs>
          <w:tab w:val="num" w:pos="1701"/>
        </w:tabs>
        <w:ind w:left="1701" w:hanging="283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C5A17EC"/>
    <w:multiLevelType w:val="hybridMultilevel"/>
    <w:tmpl w:val="BCC099EA"/>
    <w:lvl w:ilvl="0" w:tplc="EE48C178">
      <w:start w:val="1"/>
      <w:numFmt w:val="decimal"/>
      <w:pStyle w:val="HDing3"/>
      <w:lvlText w:val="1.1.%1."/>
      <w:lvlJc w:val="left"/>
      <w:pPr>
        <w:tabs>
          <w:tab w:val="num" w:pos="1391"/>
        </w:tabs>
        <w:ind w:left="540" w:firstLine="0"/>
      </w:pPr>
      <w:rPr>
        <w:rFonts w:hint="default"/>
      </w:rPr>
    </w:lvl>
    <w:lvl w:ilvl="1" w:tplc="0CE615F8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B332EF"/>
    <w:multiLevelType w:val="hybridMultilevel"/>
    <w:tmpl w:val="95BE48F4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" w15:restartNumberingAfterBreak="0">
    <w:nsid w:val="122003BB"/>
    <w:multiLevelType w:val="hybridMultilevel"/>
    <w:tmpl w:val="2F68FA70"/>
    <w:lvl w:ilvl="0" w:tplc="20F004DC">
      <w:start w:val="1"/>
      <w:numFmt w:val="bullet"/>
      <w:pStyle w:val="Subtitle"/>
      <w:lvlText w:val="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43677"/>
    <w:multiLevelType w:val="hybridMultilevel"/>
    <w:tmpl w:val="86CA6D26"/>
    <w:lvl w:ilvl="0" w:tplc="E8441D72">
      <w:start w:val="1"/>
      <w:numFmt w:val="bullet"/>
      <w:pStyle w:val="GACH"/>
      <w:lvlText w:val=""/>
      <w:lvlJc w:val="left"/>
      <w:pPr>
        <w:tabs>
          <w:tab w:val="num" w:pos="993"/>
        </w:tabs>
        <w:ind w:left="539" w:firstLine="454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542DD2"/>
    <w:multiLevelType w:val="hybridMultilevel"/>
    <w:tmpl w:val="0F7EB598"/>
    <w:lvl w:ilvl="0" w:tplc="B2A28B86">
      <w:start w:val="1"/>
      <w:numFmt w:val="bullet"/>
      <w:pStyle w:val="a"/>
      <w:lvlText w:val="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E34731A"/>
    <w:multiLevelType w:val="hybridMultilevel"/>
    <w:tmpl w:val="F4C84D1E"/>
    <w:lvl w:ilvl="0" w:tplc="D69CD3F8">
      <w:start w:val="1"/>
      <w:numFmt w:val="bullet"/>
      <w:pStyle w:val="ListBullet2"/>
      <w:lvlText w:val="-"/>
      <w:lvlJc w:val="left"/>
      <w:pPr>
        <w:tabs>
          <w:tab w:val="num" w:pos="567"/>
        </w:tabs>
        <w:ind w:left="567" w:hanging="283"/>
      </w:pPr>
      <w:rPr>
        <w:rFonts w:ascii=".VnTime" w:eastAsia="Times New Roman" w:hAnsi=".VnTime" w:cs="Times New Roman" w:hint="default"/>
      </w:rPr>
    </w:lvl>
    <w:lvl w:ilvl="1" w:tplc="04090019">
      <w:start w:val="1"/>
      <w:numFmt w:val="bullet"/>
      <w:lvlText w:val=""/>
      <w:lvlJc w:val="left"/>
      <w:pPr>
        <w:tabs>
          <w:tab w:val="num" w:pos="1265"/>
        </w:tabs>
        <w:ind w:left="1265" w:hanging="284"/>
      </w:pPr>
      <w:rPr>
        <w:rFonts w:ascii="Symbol" w:hAnsi="Symbol" w:hint="default"/>
      </w:rPr>
    </w:lvl>
    <w:lvl w:ilvl="2" w:tplc="0409001B">
      <w:start w:val="1"/>
      <w:numFmt w:val="bullet"/>
      <w:lvlText w:val=""/>
      <w:lvlJc w:val="left"/>
      <w:pPr>
        <w:tabs>
          <w:tab w:val="num" w:pos="2061"/>
        </w:tabs>
        <w:ind w:left="2061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781"/>
        </w:tabs>
        <w:ind w:left="2781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501"/>
        </w:tabs>
        <w:ind w:left="3501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221"/>
        </w:tabs>
        <w:ind w:left="4221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4941"/>
        </w:tabs>
        <w:ind w:left="4941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661"/>
        </w:tabs>
        <w:ind w:left="5661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381"/>
        </w:tabs>
        <w:ind w:left="6381" w:hanging="360"/>
      </w:pPr>
      <w:rPr>
        <w:rFonts w:ascii="Wingdings" w:hAnsi="Wingdings" w:hint="default"/>
      </w:rPr>
    </w:lvl>
  </w:abstractNum>
  <w:abstractNum w:abstractNumId="7" w15:restartNumberingAfterBreak="0">
    <w:nsid w:val="2754766F"/>
    <w:multiLevelType w:val="multilevel"/>
    <w:tmpl w:val="9D041D50"/>
    <w:lvl w:ilvl="0">
      <w:start w:val="1"/>
      <w:numFmt w:val="bullet"/>
      <w:lvlText w:val="-"/>
      <w:lvlJc w:val="left"/>
      <w:pPr>
        <w:ind w:left="810" w:hanging="360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993766B"/>
    <w:multiLevelType w:val="hybridMultilevel"/>
    <w:tmpl w:val="85B4CC2A"/>
    <w:lvl w:ilvl="0" w:tplc="F8848E9E">
      <w:start w:val="1"/>
      <w:numFmt w:val="bullet"/>
      <w:pStyle w:val="CHUTHICH"/>
      <w:lvlText w:val=""/>
      <w:lvlJc w:val="left"/>
      <w:pPr>
        <w:tabs>
          <w:tab w:val="num" w:pos="510"/>
        </w:tabs>
        <w:ind w:left="0" w:firstLine="51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D43F61"/>
    <w:multiLevelType w:val="multilevel"/>
    <w:tmpl w:val="B6B2690A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1584" w:hanging="1584"/>
      </w:pPr>
      <w:rPr>
        <w:rFonts w:hint="default"/>
      </w:rPr>
    </w:lvl>
  </w:abstractNum>
  <w:num w:numId="1" w16cid:durableId="796025709">
    <w:abstractNumId w:val="9"/>
  </w:num>
  <w:num w:numId="2" w16cid:durableId="1254128300">
    <w:abstractNumId w:val="9"/>
  </w:num>
  <w:num w:numId="3" w16cid:durableId="518618889">
    <w:abstractNumId w:val="0"/>
  </w:num>
  <w:num w:numId="4" w16cid:durableId="38672538">
    <w:abstractNumId w:val="5"/>
  </w:num>
  <w:num w:numId="5" w16cid:durableId="227571011">
    <w:abstractNumId w:val="3"/>
  </w:num>
  <w:num w:numId="6" w16cid:durableId="1326589208">
    <w:abstractNumId w:val="6"/>
  </w:num>
  <w:num w:numId="7" w16cid:durableId="404575710">
    <w:abstractNumId w:val="4"/>
  </w:num>
  <w:num w:numId="8" w16cid:durableId="1627807550">
    <w:abstractNumId w:val="1"/>
  </w:num>
  <w:num w:numId="9" w16cid:durableId="1049761495">
    <w:abstractNumId w:val="8"/>
  </w:num>
  <w:num w:numId="10" w16cid:durableId="1494681132">
    <w:abstractNumId w:val="7"/>
  </w:num>
  <w:num w:numId="11" w16cid:durableId="795760415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252"/>
    <w:rsid w:val="0000047F"/>
    <w:rsid w:val="00000A50"/>
    <w:rsid w:val="00000D58"/>
    <w:rsid w:val="00001328"/>
    <w:rsid w:val="000023E6"/>
    <w:rsid w:val="00002C9C"/>
    <w:rsid w:val="0000340C"/>
    <w:rsid w:val="00003CBF"/>
    <w:rsid w:val="0000439D"/>
    <w:rsid w:val="0000504F"/>
    <w:rsid w:val="00005739"/>
    <w:rsid w:val="00005C55"/>
    <w:rsid w:val="00006537"/>
    <w:rsid w:val="000069D6"/>
    <w:rsid w:val="00012583"/>
    <w:rsid w:val="00016335"/>
    <w:rsid w:val="000207DC"/>
    <w:rsid w:val="000209C0"/>
    <w:rsid w:val="00020DA4"/>
    <w:rsid w:val="000212AE"/>
    <w:rsid w:val="0002150A"/>
    <w:rsid w:val="00022355"/>
    <w:rsid w:val="00022831"/>
    <w:rsid w:val="00023BB3"/>
    <w:rsid w:val="00025D68"/>
    <w:rsid w:val="00026206"/>
    <w:rsid w:val="00030294"/>
    <w:rsid w:val="00030B49"/>
    <w:rsid w:val="0003376B"/>
    <w:rsid w:val="00035416"/>
    <w:rsid w:val="00035932"/>
    <w:rsid w:val="0004034C"/>
    <w:rsid w:val="000405EE"/>
    <w:rsid w:val="000417FA"/>
    <w:rsid w:val="000431FE"/>
    <w:rsid w:val="000450E5"/>
    <w:rsid w:val="00046D0D"/>
    <w:rsid w:val="000501D8"/>
    <w:rsid w:val="00050955"/>
    <w:rsid w:val="00054139"/>
    <w:rsid w:val="000543C2"/>
    <w:rsid w:val="00054EDF"/>
    <w:rsid w:val="00056308"/>
    <w:rsid w:val="000568BC"/>
    <w:rsid w:val="00056C36"/>
    <w:rsid w:val="00057417"/>
    <w:rsid w:val="00057D18"/>
    <w:rsid w:val="000609E3"/>
    <w:rsid w:val="00060C71"/>
    <w:rsid w:val="00061115"/>
    <w:rsid w:val="000621A6"/>
    <w:rsid w:val="0006233D"/>
    <w:rsid w:val="000629A4"/>
    <w:rsid w:val="0006408F"/>
    <w:rsid w:val="00064096"/>
    <w:rsid w:val="00065268"/>
    <w:rsid w:val="00065EDF"/>
    <w:rsid w:val="0006622B"/>
    <w:rsid w:val="0007095F"/>
    <w:rsid w:val="000710B8"/>
    <w:rsid w:val="0007201A"/>
    <w:rsid w:val="0007215E"/>
    <w:rsid w:val="000728C7"/>
    <w:rsid w:val="00072EC1"/>
    <w:rsid w:val="000740AE"/>
    <w:rsid w:val="000745A1"/>
    <w:rsid w:val="000757C5"/>
    <w:rsid w:val="00075F4A"/>
    <w:rsid w:val="00076191"/>
    <w:rsid w:val="00080382"/>
    <w:rsid w:val="00080A84"/>
    <w:rsid w:val="00083ABC"/>
    <w:rsid w:val="00083F7F"/>
    <w:rsid w:val="00085279"/>
    <w:rsid w:val="00085344"/>
    <w:rsid w:val="0008599E"/>
    <w:rsid w:val="0008644E"/>
    <w:rsid w:val="00086F95"/>
    <w:rsid w:val="00087238"/>
    <w:rsid w:val="00087AC5"/>
    <w:rsid w:val="00090118"/>
    <w:rsid w:val="000909FB"/>
    <w:rsid w:val="00090D88"/>
    <w:rsid w:val="00093801"/>
    <w:rsid w:val="00094544"/>
    <w:rsid w:val="00094C5F"/>
    <w:rsid w:val="000955A0"/>
    <w:rsid w:val="0009566A"/>
    <w:rsid w:val="000956A6"/>
    <w:rsid w:val="00096970"/>
    <w:rsid w:val="0009773D"/>
    <w:rsid w:val="000A0494"/>
    <w:rsid w:val="000A23A3"/>
    <w:rsid w:val="000A2FA4"/>
    <w:rsid w:val="000A5F89"/>
    <w:rsid w:val="000A69D8"/>
    <w:rsid w:val="000B0B2A"/>
    <w:rsid w:val="000B0F53"/>
    <w:rsid w:val="000B16FF"/>
    <w:rsid w:val="000B46A1"/>
    <w:rsid w:val="000B51C1"/>
    <w:rsid w:val="000B556E"/>
    <w:rsid w:val="000B5F1C"/>
    <w:rsid w:val="000B7418"/>
    <w:rsid w:val="000B7F88"/>
    <w:rsid w:val="000C04D7"/>
    <w:rsid w:val="000C10AD"/>
    <w:rsid w:val="000C21F1"/>
    <w:rsid w:val="000C2A33"/>
    <w:rsid w:val="000C3DB1"/>
    <w:rsid w:val="000C43A9"/>
    <w:rsid w:val="000C55A0"/>
    <w:rsid w:val="000C6115"/>
    <w:rsid w:val="000D0A1E"/>
    <w:rsid w:val="000D1ACB"/>
    <w:rsid w:val="000D28F8"/>
    <w:rsid w:val="000D309A"/>
    <w:rsid w:val="000D4E9F"/>
    <w:rsid w:val="000D4F88"/>
    <w:rsid w:val="000D5702"/>
    <w:rsid w:val="000D58A3"/>
    <w:rsid w:val="000D5D06"/>
    <w:rsid w:val="000E02B1"/>
    <w:rsid w:val="000E176B"/>
    <w:rsid w:val="000E4C81"/>
    <w:rsid w:val="000E5F05"/>
    <w:rsid w:val="000E5F71"/>
    <w:rsid w:val="000E650A"/>
    <w:rsid w:val="000E6833"/>
    <w:rsid w:val="000E68CF"/>
    <w:rsid w:val="000E759E"/>
    <w:rsid w:val="000E7ADB"/>
    <w:rsid w:val="000F3BAF"/>
    <w:rsid w:val="000F46FA"/>
    <w:rsid w:val="000F5725"/>
    <w:rsid w:val="000F728C"/>
    <w:rsid w:val="001003C7"/>
    <w:rsid w:val="00100487"/>
    <w:rsid w:val="00100C0E"/>
    <w:rsid w:val="001025EC"/>
    <w:rsid w:val="0010319B"/>
    <w:rsid w:val="00103CFE"/>
    <w:rsid w:val="001051AB"/>
    <w:rsid w:val="001054D1"/>
    <w:rsid w:val="00105936"/>
    <w:rsid w:val="00105DB8"/>
    <w:rsid w:val="001062D0"/>
    <w:rsid w:val="00106548"/>
    <w:rsid w:val="0010670D"/>
    <w:rsid w:val="001068B2"/>
    <w:rsid w:val="00113617"/>
    <w:rsid w:val="00113F45"/>
    <w:rsid w:val="001147DE"/>
    <w:rsid w:val="00114CBD"/>
    <w:rsid w:val="0011596B"/>
    <w:rsid w:val="001175D8"/>
    <w:rsid w:val="00120483"/>
    <w:rsid w:val="001205F1"/>
    <w:rsid w:val="0012279C"/>
    <w:rsid w:val="001230B9"/>
    <w:rsid w:val="0012584D"/>
    <w:rsid w:val="001275A5"/>
    <w:rsid w:val="001279B5"/>
    <w:rsid w:val="0013107D"/>
    <w:rsid w:val="0013459D"/>
    <w:rsid w:val="00134AE4"/>
    <w:rsid w:val="00134D68"/>
    <w:rsid w:val="0013503F"/>
    <w:rsid w:val="00135CA1"/>
    <w:rsid w:val="0013682D"/>
    <w:rsid w:val="001377B5"/>
    <w:rsid w:val="00137F97"/>
    <w:rsid w:val="0014056A"/>
    <w:rsid w:val="00140F3B"/>
    <w:rsid w:val="00141BEF"/>
    <w:rsid w:val="00143E13"/>
    <w:rsid w:val="0014640E"/>
    <w:rsid w:val="00147DB2"/>
    <w:rsid w:val="00150FF4"/>
    <w:rsid w:val="00151287"/>
    <w:rsid w:val="00151438"/>
    <w:rsid w:val="001532B8"/>
    <w:rsid w:val="00155031"/>
    <w:rsid w:val="00155489"/>
    <w:rsid w:val="00161F92"/>
    <w:rsid w:val="001620D3"/>
    <w:rsid w:val="00163351"/>
    <w:rsid w:val="0016408C"/>
    <w:rsid w:val="001640CD"/>
    <w:rsid w:val="00165799"/>
    <w:rsid w:val="001660AC"/>
    <w:rsid w:val="00166910"/>
    <w:rsid w:val="00166B00"/>
    <w:rsid w:val="001704C6"/>
    <w:rsid w:val="00170E1F"/>
    <w:rsid w:val="00173363"/>
    <w:rsid w:val="00173E29"/>
    <w:rsid w:val="0017458C"/>
    <w:rsid w:val="00174B06"/>
    <w:rsid w:val="00174DE4"/>
    <w:rsid w:val="001778BD"/>
    <w:rsid w:val="00177E79"/>
    <w:rsid w:val="001818E2"/>
    <w:rsid w:val="0018213F"/>
    <w:rsid w:val="0018489E"/>
    <w:rsid w:val="00184FE3"/>
    <w:rsid w:val="0018643B"/>
    <w:rsid w:val="00186B52"/>
    <w:rsid w:val="00186C95"/>
    <w:rsid w:val="00186E8D"/>
    <w:rsid w:val="0019022B"/>
    <w:rsid w:val="001907A9"/>
    <w:rsid w:val="00191714"/>
    <w:rsid w:val="00191ED2"/>
    <w:rsid w:val="0019280D"/>
    <w:rsid w:val="00192DEA"/>
    <w:rsid w:val="00192EEE"/>
    <w:rsid w:val="00196753"/>
    <w:rsid w:val="00196930"/>
    <w:rsid w:val="001978A1"/>
    <w:rsid w:val="001A067F"/>
    <w:rsid w:val="001A140D"/>
    <w:rsid w:val="001A1A14"/>
    <w:rsid w:val="001A2771"/>
    <w:rsid w:val="001A29D0"/>
    <w:rsid w:val="001A32EB"/>
    <w:rsid w:val="001A337A"/>
    <w:rsid w:val="001A3E31"/>
    <w:rsid w:val="001A472E"/>
    <w:rsid w:val="001A4847"/>
    <w:rsid w:val="001A52C4"/>
    <w:rsid w:val="001A6DF4"/>
    <w:rsid w:val="001A7705"/>
    <w:rsid w:val="001A7B99"/>
    <w:rsid w:val="001B0753"/>
    <w:rsid w:val="001B0773"/>
    <w:rsid w:val="001B1551"/>
    <w:rsid w:val="001B2189"/>
    <w:rsid w:val="001B32D7"/>
    <w:rsid w:val="001B3FF5"/>
    <w:rsid w:val="001B450D"/>
    <w:rsid w:val="001B4875"/>
    <w:rsid w:val="001B4F96"/>
    <w:rsid w:val="001B536E"/>
    <w:rsid w:val="001B576F"/>
    <w:rsid w:val="001B642A"/>
    <w:rsid w:val="001C1153"/>
    <w:rsid w:val="001C2282"/>
    <w:rsid w:val="001C2673"/>
    <w:rsid w:val="001C2DD0"/>
    <w:rsid w:val="001C43B5"/>
    <w:rsid w:val="001C5447"/>
    <w:rsid w:val="001C585F"/>
    <w:rsid w:val="001C69DB"/>
    <w:rsid w:val="001D084C"/>
    <w:rsid w:val="001D0A08"/>
    <w:rsid w:val="001D0B97"/>
    <w:rsid w:val="001D178D"/>
    <w:rsid w:val="001D18D5"/>
    <w:rsid w:val="001D18F8"/>
    <w:rsid w:val="001D3255"/>
    <w:rsid w:val="001D3587"/>
    <w:rsid w:val="001D3873"/>
    <w:rsid w:val="001D3D77"/>
    <w:rsid w:val="001D60A9"/>
    <w:rsid w:val="001D6A6C"/>
    <w:rsid w:val="001D753D"/>
    <w:rsid w:val="001E0776"/>
    <w:rsid w:val="001E138A"/>
    <w:rsid w:val="001E2425"/>
    <w:rsid w:val="001E2EB3"/>
    <w:rsid w:val="001E3B6D"/>
    <w:rsid w:val="001E4792"/>
    <w:rsid w:val="001E6603"/>
    <w:rsid w:val="001E73EA"/>
    <w:rsid w:val="001E76E9"/>
    <w:rsid w:val="001F018F"/>
    <w:rsid w:val="001F2758"/>
    <w:rsid w:val="001F2A5F"/>
    <w:rsid w:val="001F3157"/>
    <w:rsid w:val="001F31C9"/>
    <w:rsid w:val="001F3642"/>
    <w:rsid w:val="001F4071"/>
    <w:rsid w:val="001F409E"/>
    <w:rsid w:val="001F50B8"/>
    <w:rsid w:val="001F7840"/>
    <w:rsid w:val="00200189"/>
    <w:rsid w:val="00200A14"/>
    <w:rsid w:val="002013B1"/>
    <w:rsid w:val="0020226B"/>
    <w:rsid w:val="00202561"/>
    <w:rsid w:val="00203952"/>
    <w:rsid w:val="00204803"/>
    <w:rsid w:val="00204D8E"/>
    <w:rsid w:val="0020569A"/>
    <w:rsid w:val="00205CCC"/>
    <w:rsid w:val="00205DC4"/>
    <w:rsid w:val="00206D57"/>
    <w:rsid w:val="00207D52"/>
    <w:rsid w:val="00210547"/>
    <w:rsid w:val="00211D97"/>
    <w:rsid w:val="00212CFB"/>
    <w:rsid w:val="0021304D"/>
    <w:rsid w:val="00213512"/>
    <w:rsid w:val="002144DA"/>
    <w:rsid w:val="00214DD4"/>
    <w:rsid w:val="00214F2C"/>
    <w:rsid w:val="002159C0"/>
    <w:rsid w:val="00217D4A"/>
    <w:rsid w:val="00221D67"/>
    <w:rsid w:val="00221EF8"/>
    <w:rsid w:val="0022587F"/>
    <w:rsid w:val="00225C13"/>
    <w:rsid w:val="00225D7B"/>
    <w:rsid w:val="0022645C"/>
    <w:rsid w:val="0022663C"/>
    <w:rsid w:val="00226DDC"/>
    <w:rsid w:val="002271F2"/>
    <w:rsid w:val="00230454"/>
    <w:rsid w:val="002305EC"/>
    <w:rsid w:val="0023086B"/>
    <w:rsid w:val="00232D1F"/>
    <w:rsid w:val="00234EC2"/>
    <w:rsid w:val="00235C6E"/>
    <w:rsid w:val="002362A6"/>
    <w:rsid w:val="00240684"/>
    <w:rsid w:val="002410E8"/>
    <w:rsid w:val="0024285F"/>
    <w:rsid w:val="002446B2"/>
    <w:rsid w:val="00246E94"/>
    <w:rsid w:val="00247B37"/>
    <w:rsid w:val="00251404"/>
    <w:rsid w:val="0025174A"/>
    <w:rsid w:val="00251F14"/>
    <w:rsid w:val="0025313C"/>
    <w:rsid w:val="00255E7F"/>
    <w:rsid w:val="0026136B"/>
    <w:rsid w:val="00261584"/>
    <w:rsid w:val="00261E53"/>
    <w:rsid w:val="0026259C"/>
    <w:rsid w:val="00262C63"/>
    <w:rsid w:val="00263586"/>
    <w:rsid w:val="002636C7"/>
    <w:rsid w:val="00271757"/>
    <w:rsid w:val="00272521"/>
    <w:rsid w:val="00273270"/>
    <w:rsid w:val="00273782"/>
    <w:rsid w:val="00274473"/>
    <w:rsid w:val="00275924"/>
    <w:rsid w:val="00275C49"/>
    <w:rsid w:val="00277453"/>
    <w:rsid w:val="00281663"/>
    <w:rsid w:val="00281823"/>
    <w:rsid w:val="002831AB"/>
    <w:rsid w:val="0028489F"/>
    <w:rsid w:val="0028535B"/>
    <w:rsid w:val="002863E2"/>
    <w:rsid w:val="002871FA"/>
    <w:rsid w:val="00290228"/>
    <w:rsid w:val="00291A57"/>
    <w:rsid w:val="002931EC"/>
    <w:rsid w:val="00293203"/>
    <w:rsid w:val="00293AB8"/>
    <w:rsid w:val="002956E4"/>
    <w:rsid w:val="002958D5"/>
    <w:rsid w:val="0029712B"/>
    <w:rsid w:val="002A1150"/>
    <w:rsid w:val="002A1F32"/>
    <w:rsid w:val="002A2E83"/>
    <w:rsid w:val="002A3B3F"/>
    <w:rsid w:val="002A3CF0"/>
    <w:rsid w:val="002A3DFD"/>
    <w:rsid w:val="002A4035"/>
    <w:rsid w:val="002A55EB"/>
    <w:rsid w:val="002A5DF8"/>
    <w:rsid w:val="002A6811"/>
    <w:rsid w:val="002A7297"/>
    <w:rsid w:val="002B0F77"/>
    <w:rsid w:val="002B2251"/>
    <w:rsid w:val="002B24C1"/>
    <w:rsid w:val="002B26F3"/>
    <w:rsid w:val="002B44A9"/>
    <w:rsid w:val="002B4687"/>
    <w:rsid w:val="002B6776"/>
    <w:rsid w:val="002C299E"/>
    <w:rsid w:val="002C5255"/>
    <w:rsid w:val="002C6D4B"/>
    <w:rsid w:val="002C70B1"/>
    <w:rsid w:val="002D04B1"/>
    <w:rsid w:val="002D0CCD"/>
    <w:rsid w:val="002D181B"/>
    <w:rsid w:val="002D249D"/>
    <w:rsid w:val="002D2856"/>
    <w:rsid w:val="002D2E39"/>
    <w:rsid w:val="002D33D9"/>
    <w:rsid w:val="002D41A7"/>
    <w:rsid w:val="002D6BA8"/>
    <w:rsid w:val="002D75A5"/>
    <w:rsid w:val="002D7F1A"/>
    <w:rsid w:val="002E096D"/>
    <w:rsid w:val="002E0CA3"/>
    <w:rsid w:val="002E1038"/>
    <w:rsid w:val="002E236A"/>
    <w:rsid w:val="002E23B3"/>
    <w:rsid w:val="002E4505"/>
    <w:rsid w:val="002E4F4D"/>
    <w:rsid w:val="002E529B"/>
    <w:rsid w:val="002E56CA"/>
    <w:rsid w:val="002E5D21"/>
    <w:rsid w:val="002E6F3C"/>
    <w:rsid w:val="002F1311"/>
    <w:rsid w:val="002F1FE9"/>
    <w:rsid w:val="002F3F51"/>
    <w:rsid w:val="002F3FEC"/>
    <w:rsid w:val="002F4427"/>
    <w:rsid w:val="002F56FC"/>
    <w:rsid w:val="00300919"/>
    <w:rsid w:val="003026B9"/>
    <w:rsid w:val="0030278D"/>
    <w:rsid w:val="00303118"/>
    <w:rsid w:val="00303991"/>
    <w:rsid w:val="003067F9"/>
    <w:rsid w:val="0030727E"/>
    <w:rsid w:val="00307EA5"/>
    <w:rsid w:val="0031270D"/>
    <w:rsid w:val="00316143"/>
    <w:rsid w:val="0031652C"/>
    <w:rsid w:val="00316AA0"/>
    <w:rsid w:val="003216BC"/>
    <w:rsid w:val="003245F8"/>
    <w:rsid w:val="00327246"/>
    <w:rsid w:val="003303C0"/>
    <w:rsid w:val="0033268A"/>
    <w:rsid w:val="0033409D"/>
    <w:rsid w:val="00334CF1"/>
    <w:rsid w:val="00336126"/>
    <w:rsid w:val="0033616D"/>
    <w:rsid w:val="003363CD"/>
    <w:rsid w:val="0034030D"/>
    <w:rsid w:val="00340F3E"/>
    <w:rsid w:val="003412AE"/>
    <w:rsid w:val="00342026"/>
    <w:rsid w:val="00342770"/>
    <w:rsid w:val="00342CA9"/>
    <w:rsid w:val="003434E0"/>
    <w:rsid w:val="0034699E"/>
    <w:rsid w:val="00346BB5"/>
    <w:rsid w:val="003474D3"/>
    <w:rsid w:val="00347840"/>
    <w:rsid w:val="003527D5"/>
    <w:rsid w:val="00353EEF"/>
    <w:rsid w:val="00354544"/>
    <w:rsid w:val="00354B35"/>
    <w:rsid w:val="00355891"/>
    <w:rsid w:val="00363712"/>
    <w:rsid w:val="00364207"/>
    <w:rsid w:val="00364E86"/>
    <w:rsid w:val="003658B5"/>
    <w:rsid w:val="00365DED"/>
    <w:rsid w:val="00366F99"/>
    <w:rsid w:val="00367117"/>
    <w:rsid w:val="00367D58"/>
    <w:rsid w:val="00371D6D"/>
    <w:rsid w:val="00371DEC"/>
    <w:rsid w:val="00372023"/>
    <w:rsid w:val="00372741"/>
    <w:rsid w:val="00374546"/>
    <w:rsid w:val="00374E69"/>
    <w:rsid w:val="00375370"/>
    <w:rsid w:val="00381452"/>
    <w:rsid w:val="00381568"/>
    <w:rsid w:val="00383547"/>
    <w:rsid w:val="003841D1"/>
    <w:rsid w:val="00385CEE"/>
    <w:rsid w:val="00386E63"/>
    <w:rsid w:val="003877F0"/>
    <w:rsid w:val="00391B5B"/>
    <w:rsid w:val="00392127"/>
    <w:rsid w:val="003927CF"/>
    <w:rsid w:val="0039558C"/>
    <w:rsid w:val="00396875"/>
    <w:rsid w:val="0039691A"/>
    <w:rsid w:val="00397865"/>
    <w:rsid w:val="003A264C"/>
    <w:rsid w:val="003A559E"/>
    <w:rsid w:val="003A607C"/>
    <w:rsid w:val="003A6B5F"/>
    <w:rsid w:val="003A6BFC"/>
    <w:rsid w:val="003A7372"/>
    <w:rsid w:val="003B0F53"/>
    <w:rsid w:val="003B105A"/>
    <w:rsid w:val="003B1376"/>
    <w:rsid w:val="003B13E3"/>
    <w:rsid w:val="003B1AAA"/>
    <w:rsid w:val="003B2631"/>
    <w:rsid w:val="003B45BE"/>
    <w:rsid w:val="003B4F8B"/>
    <w:rsid w:val="003B5929"/>
    <w:rsid w:val="003B7A92"/>
    <w:rsid w:val="003B7FFA"/>
    <w:rsid w:val="003C05A6"/>
    <w:rsid w:val="003C13F4"/>
    <w:rsid w:val="003C3B9F"/>
    <w:rsid w:val="003C4CAD"/>
    <w:rsid w:val="003C5CC0"/>
    <w:rsid w:val="003C6ADE"/>
    <w:rsid w:val="003C784E"/>
    <w:rsid w:val="003D4B54"/>
    <w:rsid w:val="003D53FF"/>
    <w:rsid w:val="003D57F6"/>
    <w:rsid w:val="003D5E8A"/>
    <w:rsid w:val="003D77B5"/>
    <w:rsid w:val="003D7FCB"/>
    <w:rsid w:val="003E1195"/>
    <w:rsid w:val="003E2FCD"/>
    <w:rsid w:val="003E61D3"/>
    <w:rsid w:val="003E6542"/>
    <w:rsid w:val="003E7D40"/>
    <w:rsid w:val="003E7DCB"/>
    <w:rsid w:val="003F056E"/>
    <w:rsid w:val="003F0E9D"/>
    <w:rsid w:val="003F1861"/>
    <w:rsid w:val="003F34DA"/>
    <w:rsid w:val="003F433E"/>
    <w:rsid w:val="003F56B6"/>
    <w:rsid w:val="003F7432"/>
    <w:rsid w:val="0040085F"/>
    <w:rsid w:val="00401EE0"/>
    <w:rsid w:val="00402FA8"/>
    <w:rsid w:val="00402FB8"/>
    <w:rsid w:val="0040372B"/>
    <w:rsid w:val="004037D3"/>
    <w:rsid w:val="00404B43"/>
    <w:rsid w:val="00405993"/>
    <w:rsid w:val="00406895"/>
    <w:rsid w:val="0040694A"/>
    <w:rsid w:val="00407DD2"/>
    <w:rsid w:val="00407E6D"/>
    <w:rsid w:val="004100AB"/>
    <w:rsid w:val="00410511"/>
    <w:rsid w:val="00412306"/>
    <w:rsid w:val="00412C3F"/>
    <w:rsid w:val="00413107"/>
    <w:rsid w:val="00416DE8"/>
    <w:rsid w:val="00417EAB"/>
    <w:rsid w:val="00423E08"/>
    <w:rsid w:val="00424F9A"/>
    <w:rsid w:val="004273D6"/>
    <w:rsid w:val="004279ED"/>
    <w:rsid w:val="00427D00"/>
    <w:rsid w:val="004302F3"/>
    <w:rsid w:val="00430496"/>
    <w:rsid w:val="004322F4"/>
    <w:rsid w:val="004349AD"/>
    <w:rsid w:val="004358F5"/>
    <w:rsid w:val="00435CBB"/>
    <w:rsid w:val="00436A11"/>
    <w:rsid w:val="00436B47"/>
    <w:rsid w:val="0043765B"/>
    <w:rsid w:val="00440A73"/>
    <w:rsid w:val="004410E5"/>
    <w:rsid w:val="00441D44"/>
    <w:rsid w:val="00441FFC"/>
    <w:rsid w:val="004427DD"/>
    <w:rsid w:val="00442929"/>
    <w:rsid w:val="00443B0B"/>
    <w:rsid w:val="00444EFC"/>
    <w:rsid w:val="004453DE"/>
    <w:rsid w:val="00446919"/>
    <w:rsid w:val="00447C48"/>
    <w:rsid w:val="0045298E"/>
    <w:rsid w:val="004555F1"/>
    <w:rsid w:val="0046197D"/>
    <w:rsid w:val="00462DC9"/>
    <w:rsid w:val="00463B11"/>
    <w:rsid w:val="00467428"/>
    <w:rsid w:val="00467FFB"/>
    <w:rsid w:val="00470FC4"/>
    <w:rsid w:val="0047159C"/>
    <w:rsid w:val="00472A99"/>
    <w:rsid w:val="0047525F"/>
    <w:rsid w:val="004767D4"/>
    <w:rsid w:val="0047687A"/>
    <w:rsid w:val="00476E62"/>
    <w:rsid w:val="00476F8B"/>
    <w:rsid w:val="00480766"/>
    <w:rsid w:val="004810DD"/>
    <w:rsid w:val="004814DD"/>
    <w:rsid w:val="00481E0C"/>
    <w:rsid w:val="00482A39"/>
    <w:rsid w:val="0048485D"/>
    <w:rsid w:val="004860A4"/>
    <w:rsid w:val="0048660E"/>
    <w:rsid w:val="00486FCD"/>
    <w:rsid w:val="00487CDC"/>
    <w:rsid w:val="00490784"/>
    <w:rsid w:val="00490D36"/>
    <w:rsid w:val="00491723"/>
    <w:rsid w:val="004924BC"/>
    <w:rsid w:val="00493586"/>
    <w:rsid w:val="00494849"/>
    <w:rsid w:val="00494B41"/>
    <w:rsid w:val="00497DAA"/>
    <w:rsid w:val="004A02FE"/>
    <w:rsid w:val="004A273C"/>
    <w:rsid w:val="004A2E84"/>
    <w:rsid w:val="004A3F97"/>
    <w:rsid w:val="004A4421"/>
    <w:rsid w:val="004A71E3"/>
    <w:rsid w:val="004A73BD"/>
    <w:rsid w:val="004A7E98"/>
    <w:rsid w:val="004B0724"/>
    <w:rsid w:val="004B0747"/>
    <w:rsid w:val="004B08CF"/>
    <w:rsid w:val="004B0966"/>
    <w:rsid w:val="004B151D"/>
    <w:rsid w:val="004B1E7C"/>
    <w:rsid w:val="004B263E"/>
    <w:rsid w:val="004B2C00"/>
    <w:rsid w:val="004B31A2"/>
    <w:rsid w:val="004B32D4"/>
    <w:rsid w:val="004B39EE"/>
    <w:rsid w:val="004B3D11"/>
    <w:rsid w:val="004B4C72"/>
    <w:rsid w:val="004B50B4"/>
    <w:rsid w:val="004B581B"/>
    <w:rsid w:val="004B6A8B"/>
    <w:rsid w:val="004B6BAC"/>
    <w:rsid w:val="004B7AAF"/>
    <w:rsid w:val="004C147F"/>
    <w:rsid w:val="004C1BB2"/>
    <w:rsid w:val="004C2AC5"/>
    <w:rsid w:val="004C301A"/>
    <w:rsid w:val="004C7DF5"/>
    <w:rsid w:val="004D1AB7"/>
    <w:rsid w:val="004D214C"/>
    <w:rsid w:val="004D24C4"/>
    <w:rsid w:val="004D3C46"/>
    <w:rsid w:val="004D582A"/>
    <w:rsid w:val="004E179E"/>
    <w:rsid w:val="004E3B9D"/>
    <w:rsid w:val="004E44C1"/>
    <w:rsid w:val="004E59A5"/>
    <w:rsid w:val="004E70D5"/>
    <w:rsid w:val="004F22A4"/>
    <w:rsid w:val="004F2FE3"/>
    <w:rsid w:val="005008FD"/>
    <w:rsid w:val="00500C1F"/>
    <w:rsid w:val="00501A8E"/>
    <w:rsid w:val="00502305"/>
    <w:rsid w:val="00502B1F"/>
    <w:rsid w:val="005033D3"/>
    <w:rsid w:val="005034A6"/>
    <w:rsid w:val="00506B1A"/>
    <w:rsid w:val="00507811"/>
    <w:rsid w:val="00507C3B"/>
    <w:rsid w:val="00510911"/>
    <w:rsid w:val="00511A54"/>
    <w:rsid w:val="00511ED9"/>
    <w:rsid w:val="00512925"/>
    <w:rsid w:val="005132A2"/>
    <w:rsid w:val="00514EF3"/>
    <w:rsid w:val="005155EB"/>
    <w:rsid w:val="00517980"/>
    <w:rsid w:val="00517A3A"/>
    <w:rsid w:val="0052259A"/>
    <w:rsid w:val="005225E4"/>
    <w:rsid w:val="005231B1"/>
    <w:rsid w:val="00523DDE"/>
    <w:rsid w:val="00525488"/>
    <w:rsid w:val="00525D57"/>
    <w:rsid w:val="005262D2"/>
    <w:rsid w:val="00530908"/>
    <w:rsid w:val="005309AF"/>
    <w:rsid w:val="00530FE3"/>
    <w:rsid w:val="00531571"/>
    <w:rsid w:val="005322F4"/>
    <w:rsid w:val="00536D44"/>
    <w:rsid w:val="00537896"/>
    <w:rsid w:val="00542A08"/>
    <w:rsid w:val="00542CB4"/>
    <w:rsid w:val="00544449"/>
    <w:rsid w:val="00544F85"/>
    <w:rsid w:val="00545F56"/>
    <w:rsid w:val="005463D8"/>
    <w:rsid w:val="00546D97"/>
    <w:rsid w:val="00546E01"/>
    <w:rsid w:val="00547369"/>
    <w:rsid w:val="00550D70"/>
    <w:rsid w:val="00552C12"/>
    <w:rsid w:val="00553172"/>
    <w:rsid w:val="00553BA2"/>
    <w:rsid w:val="00554936"/>
    <w:rsid w:val="00554966"/>
    <w:rsid w:val="00554ED1"/>
    <w:rsid w:val="0055516A"/>
    <w:rsid w:val="00555AA9"/>
    <w:rsid w:val="00561D3B"/>
    <w:rsid w:val="00561E7D"/>
    <w:rsid w:val="0056366A"/>
    <w:rsid w:val="005651BA"/>
    <w:rsid w:val="00566CF9"/>
    <w:rsid w:val="00566D46"/>
    <w:rsid w:val="00571817"/>
    <w:rsid w:val="005728F3"/>
    <w:rsid w:val="005735DB"/>
    <w:rsid w:val="00574841"/>
    <w:rsid w:val="00575AC8"/>
    <w:rsid w:val="0058053A"/>
    <w:rsid w:val="00580689"/>
    <w:rsid w:val="00583F35"/>
    <w:rsid w:val="00585B9C"/>
    <w:rsid w:val="00590134"/>
    <w:rsid w:val="00590C62"/>
    <w:rsid w:val="00590EB7"/>
    <w:rsid w:val="00591E59"/>
    <w:rsid w:val="00591F68"/>
    <w:rsid w:val="0059218F"/>
    <w:rsid w:val="005962DD"/>
    <w:rsid w:val="005A0A7C"/>
    <w:rsid w:val="005A0C3A"/>
    <w:rsid w:val="005A0D5F"/>
    <w:rsid w:val="005A0F3D"/>
    <w:rsid w:val="005A29CA"/>
    <w:rsid w:val="005A5712"/>
    <w:rsid w:val="005A6C78"/>
    <w:rsid w:val="005B311B"/>
    <w:rsid w:val="005C2092"/>
    <w:rsid w:val="005C2523"/>
    <w:rsid w:val="005C3991"/>
    <w:rsid w:val="005C47F4"/>
    <w:rsid w:val="005C4B6E"/>
    <w:rsid w:val="005C5086"/>
    <w:rsid w:val="005C5423"/>
    <w:rsid w:val="005C5490"/>
    <w:rsid w:val="005C6058"/>
    <w:rsid w:val="005C66CC"/>
    <w:rsid w:val="005C7B57"/>
    <w:rsid w:val="005D0358"/>
    <w:rsid w:val="005D1DF0"/>
    <w:rsid w:val="005D2578"/>
    <w:rsid w:val="005D4726"/>
    <w:rsid w:val="005D4DDD"/>
    <w:rsid w:val="005D5C97"/>
    <w:rsid w:val="005E113E"/>
    <w:rsid w:val="005E13F1"/>
    <w:rsid w:val="005E2CFD"/>
    <w:rsid w:val="005E38B0"/>
    <w:rsid w:val="005E4E02"/>
    <w:rsid w:val="005E5BB1"/>
    <w:rsid w:val="005E6881"/>
    <w:rsid w:val="005F02A0"/>
    <w:rsid w:val="005F0763"/>
    <w:rsid w:val="005F08ED"/>
    <w:rsid w:val="005F1096"/>
    <w:rsid w:val="005F1940"/>
    <w:rsid w:val="005F28A7"/>
    <w:rsid w:val="005F3D07"/>
    <w:rsid w:val="005F5DCF"/>
    <w:rsid w:val="005F7252"/>
    <w:rsid w:val="00600F8F"/>
    <w:rsid w:val="0060150C"/>
    <w:rsid w:val="00602E19"/>
    <w:rsid w:val="00603E97"/>
    <w:rsid w:val="0060430E"/>
    <w:rsid w:val="00604AB0"/>
    <w:rsid w:val="00606637"/>
    <w:rsid w:val="00607D11"/>
    <w:rsid w:val="00610E32"/>
    <w:rsid w:val="006119F8"/>
    <w:rsid w:val="0061315A"/>
    <w:rsid w:val="00613C81"/>
    <w:rsid w:val="00614391"/>
    <w:rsid w:val="00614D55"/>
    <w:rsid w:val="006156DD"/>
    <w:rsid w:val="006216C6"/>
    <w:rsid w:val="00621F32"/>
    <w:rsid w:val="0062512A"/>
    <w:rsid w:val="00626C5B"/>
    <w:rsid w:val="0062767A"/>
    <w:rsid w:val="0063054D"/>
    <w:rsid w:val="006343C1"/>
    <w:rsid w:val="0063483C"/>
    <w:rsid w:val="0063487E"/>
    <w:rsid w:val="00637B6F"/>
    <w:rsid w:val="006408F8"/>
    <w:rsid w:val="0064181B"/>
    <w:rsid w:val="00641BDD"/>
    <w:rsid w:val="00641E7E"/>
    <w:rsid w:val="006433B9"/>
    <w:rsid w:val="00644AB4"/>
    <w:rsid w:val="00644B9A"/>
    <w:rsid w:val="00645271"/>
    <w:rsid w:val="00646CF2"/>
    <w:rsid w:val="00650F78"/>
    <w:rsid w:val="00654BB9"/>
    <w:rsid w:val="00655408"/>
    <w:rsid w:val="00656BBF"/>
    <w:rsid w:val="00656F4E"/>
    <w:rsid w:val="00657E2F"/>
    <w:rsid w:val="00660553"/>
    <w:rsid w:val="00660617"/>
    <w:rsid w:val="00660A63"/>
    <w:rsid w:val="006610A0"/>
    <w:rsid w:val="006625ED"/>
    <w:rsid w:val="00662F23"/>
    <w:rsid w:val="00665C60"/>
    <w:rsid w:val="0066687D"/>
    <w:rsid w:val="00666E2B"/>
    <w:rsid w:val="006673D4"/>
    <w:rsid w:val="00673726"/>
    <w:rsid w:val="00673E9B"/>
    <w:rsid w:val="00674B2A"/>
    <w:rsid w:val="00675B79"/>
    <w:rsid w:val="00676896"/>
    <w:rsid w:val="00677538"/>
    <w:rsid w:val="00677BF3"/>
    <w:rsid w:val="00681922"/>
    <w:rsid w:val="0068345F"/>
    <w:rsid w:val="00685F84"/>
    <w:rsid w:val="00686776"/>
    <w:rsid w:val="00686916"/>
    <w:rsid w:val="00690999"/>
    <w:rsid w:val="0069169D"/>
    <w:rsid w:val="00692583"/>
    <w:rsid w:val="006A045D"/>
    <w:rsid w:val="006A0922"/>
    <w:rsid w:val="006A3196"/>
    <w:rsid w:val="006A4CA9"/>
    <w:rsid w:val="006A66EE"/>
    <w:rsid w:val="006A6B62"/>
    <w:rsid w:val="006A6F25"/>
    <w:rsid w:val="006B04C8"/>
    <w:rsid w:val="006B08C3"/>
    <w:rsid w:val="006B1121"/>
    <w:rsid w:val="006B22A0"/>
    <w:rsid w:val="006B3E03"/>
    <w:rsid w:val="006B43F7"/>
    <w:rsid w:val="006B596B"/>
    <w:rsid w:val="006B5DE2"/>
    <w:rsid w:val="006B7A8E"/>
    <w:rsid w:val="006C0071"/>
    <w:rsid w:val="006C13E3"/>
    <w:rsid w:val="006C22CC"/>
    <w:rsid w:val="006C29EE"/>
    <w:rsid w:val="006C319A"/>
    <w:rsid w:val="006C3228"/>
    <w:rsid w:val="006C378E"/>
    <w:rsid w:val="006C3F7E"/>
    <w:rsid w:val="006C44BF"/>
    <w:rsid w:val="006C64D5"/>
    <w:rsid w:val="006C7C3F"/>
    <w:rsid w:val="006D0741"/>
    <w:rsid w:val="006D2C15"/>
    <w:rsid w:val="006D365A"/>
    <w:rsid w:val="006D5EDD"/>
    <w:rsid w:val="006D6D0F"/>
    <w:rsid w:val="006D72DB"/>
    <w:rsid w:val="006E180A"/>
    <w:rsid w:val="006E2D12"/>
    <w:rsid w:val="006E2FA4"/>
    <w:rsid w:val="006E4CB8"/>
    <w:rsid w:val="006E4DD6"/>
    <w:rsid w:val="006E5723"/>
    <w:rsid w:val="006E5C84"/>
    <w:rsid w:val="006E69AF"/>
    <w:rsid w:val="006E6D85"/>
    <w:rsid w:val="006F2D41"/>
    <w:rsid w:val="006F51AF"/>
    <w:rsid w:val="006F5853"/>
    <w:rsid w:val="006F6396"/>
    <w:rsid w:val="006F6AAF"/>
    <w:rsid w:val="00702475"/>
    <w:rsid w:val="00702B19"/>
    <w:rsid w:val="00702B33"/>
    <w:rsid w:val="00703E35"/>
    <w:rsid w:val="007117DC"/>
    <w:rsid w:val="00712F70"/>
    <w:rsid w:val="00713547"/>
    <w:rsid w:val="0071474A"/>
    <w:rsid w:val="00715E8C"/>
    <w:rsid w:val="0071665A"/>
    <w:rsid w:val="007173A8"/>
    <w:rsid w:val="00717B56"/>
    <w:rsid w:val="00721537"/>
    <w:rsid w:val="00721FC0"/>
    <w:rsid w:val="00724CD8"/>
    <w:rsid w:val="0072536B"/>
    <w:rsid w:val="00726816"/>
    <w:rsid w:val="00726AFC"/>
    <w:rsid w:val="007279E4"/>
    <w:rsid w:val="0073075A"/>
    <w:rsid w:val="007324A7"/>
    <w:rsid w:val="0073456B"/>
    <w:rsid w:val="00735440"/>
    <w:rsid w:val="00735530"/>
    <w:rsid w:val="00735F3E"/>
    <w:rsid w:val="0074162E"/>
    <w:rsid w:val="00741F65"/>
    <w:rsid w:val="00742C9E"/>
    <w:rsid w:val="00742D1B"/>
    <w:rsid w:val="00742FDA"/>
    <w:rsid w:val="00743066"/>
    <w:rsid w:val="00744762"/>
    <w:rsid w:val="00750486"/>
    <w:rsid w:val="0075081B"/>
    <w:rsid w:val="00752EF1"/>
    <w:rsid w:val="007533FC"/>
    <w:rsid w:val="00754165"/>
    <w:rsid w:val="007541C7"/>
    <w:rsid w:val="007551B5"/>
    <w:rsid w:val="0076099A"/>
    <w:rsid w:val="00761639"/>
    <w:rsid w:val="00761AA4"/>
    <w:rsid w:val="007634FD"/>
    <w:rsid w:val="00763C96"/>
    <w:rsid w:val="00763F64"/>
    <w:rsid w:val="0076414C"/>
    <w:rsid w:val="007644EA"/>
    <w:rsid w:val="00765817"/>
    <w:rsid w:val="007658FB"/>
    <w:rsid w:val="007659B7"/>
    <w:rsid w:val="00765C52"/>
    <w:rsid w:val="007723AB"/>
    <w:rsid w:val="00772D2D"/>
    <w:rsid w:val="0077533D"/>
    <w:rsid w:val="00776343"/>
    <w:rsid w:val="00781266"/>
    <w:rsid w:val="00783719"/>
    <w:rsid w:val="00783CD2"/>
    <w:rsid w:val="00783EF5"/>
    <w:rsid w:val="00785E97"/>
    <w:rsid w:val="00786BA0"/>
    <w:rsid w:val="007876D2"/>
    <w:rsid w:val="0078774D"/>
    <w:rsid w:val="007912DC"/>
    <w:rsid w:val="00791E63"/>
    <w:rsid w:val="0079217F"/>
    <w:rsid w:val="00796493"/>
    <w:rsid w:val="00797369"/>
    <w:rsid w:val="007A142F"/>
    <w:rsid w:val="007A23FE"/>
    <w:rsid w:val="007A2745"/>
    <w:rsid w:val="007A51C0"/>
    <w:rsid w:val="007B0960"/>
    <w:rsid w:val="007B2109"/>
    <w:rsid w:val="007B56F2"/>
    <w:rsid w:val="007B75C8"/>
    <w:rsid w:val="007B7691"/>
    <w:rsid w:val="007C15DA"/>
    <w:rsid w:val="007C2775"/>
    <w:rsid w:val="007C2848"/>
    <w:rsid w:val="007C2B09"/>
    <w:rsid w:val="007C31EC"/>
    <w:rsid w:val="007C3718"/>
    <w:rsid w:val="007C4959"/>
    <w:rsid w:val="007C543E"/>
    <w:rsid w:val="007C5B4A"/>
    <w:rsid w:val="007C6216"/>
    <w:rsid w:val="007C75E4"/>
    <w:rsid w:val="007D0365"/>
    <w:rsid w:val="007D049C"/>
    <w:rsid w:val="007D1EBF"/>
    <w:rsid w:val="007D489B"/>
    <w:rsid w:val="007D7EFC"/>
    <w:rsid w:val="007E1C69"/>
    <w:rsid w:val="007E4C07"/>
    <w:rsid w:val="007E4D8D"/>
    <w:rsid w:val="007E6C82"/>
    <w:rsid w:val="007E776C"/>
    <w:rsid w:val="007E7F0F"/>
    <w:rsid w:val="007F0F20"/>
    <w:rsid w:val="007F116A"/>
    <w:rsid w:val="007F1941"/>
    <w:rsid w:val="007F252C"/>
    <w:rsid w:val="007F2663"/>
    <w:rsid w:val="007F39FD"/>
    <w:rsid w:val="007F3DE5"/>
    <w:rsid w:val="007F743A"/>
    <w:rsid w:val="0080070E"/>
    <w:rsid w:val="00800ACB"/>
    <w:rsid w:val="00801654"/>
    <w:rsid w:val="00802042"/>
    <w:rsid w:val="008020E7"/>
    <w:rsid w:val="00803D78"/>
    <w:rsid w:val="0080435C"/>
    <w:rsid w:val="008050ED"/>
    <w:rsid w:val="0080527A"/>
    <w:rsid w:val="00812D7D"/>
    <w:rsid w:val="0081337C"/>
    <w:rsid w:val="00816EC3"/>
    <w:rsid w:val="0081787B"/>
    <w:rsid w:val="00820620"/>
    <w:rsid w:val="00821684"/>
    <w:rsid w:val="008227AE"/>
    <w:rsid w:val="008230BA"/>
    <w:rsid w:val="008241E2"/>
    <w:rsid w:val="00824EDF"/>
    <w:rsid w:val="0082713B"/>
    <w:rsid w:val="00831447"/>
    <w:rsid w:val="0083211B"/>
    <w:rsid w:val="00832122"/>
    <w:rsid w:val="008325C9"/>
    <w:rsid w:val="008331E9"/>
    <w:rsid w:val="008339FC"/>
    <w:rsid w:val="0083454C"/>
    <w:rsid w:val="00835FA8"/>
    <w:rsid w:val="00841B55"/>
    <w:rsid w:val="00841F5E"/>
    <w:rsid w:val="008428FD"/>
    <w:rsid w:val="00843F63"/>
    <w:rsid w:val="0084598E"/>
    <w:rsid w:val="0084613A"/>
    <w:rsid w:val="0084633C"/>
    <w:rsid w:val="00846AF8"/>
    <w:rsid w:val="00847029"/>
    <w:rsid w:val="00851E09"/>
    <w:rsid w:val="008530FE"/>
    <w:rsid w:val="00855083"/>
    <w:rsid w:val="00855A69"/>
    <w:rsid w:val="008576BA"/>
    <w:rsid w:val="008601FE"/>
    <w:rsid w:val="008623BD"/>
    <w:rsid w:val="00866640"/>
    <w:rsid w:val="00870B49"/>
    <w:rsid w:val="0087191D"/>
    <w:rsid w:val="00872AF5"/>
    <w:rsid w:val="00873210"/>
    <w:rsid w:val="00873BBD"/>
    <w:rsid w:val="00873C93"/>
    <w:rsid w:val="00873EFB"/>
    <w:rsid w:val="00875B20"/>
    <w:rsid w:val="00875CF3"/>
    <w:rsid w:val="00876370"/>
    <w:rsid w:val="008769B3"/>
    <w:rsid w:val="00876ACD"/>
    <w:rsid w:val="00877103"/>
    <w:rsid w:val="00877D17"/>
    <w:rsid w:val="00881E07"/>
    <w:rsid w:val="0088215D"/>
    <w:rsid w:val="00884DF6"/>
    <w:rsid w:val="00885B7E"/>
    <w:rsid w:val="00886A14"/>
    <w:rsid w:val="00886D28"/>
    <w:rsid w:val="00887C5A"/>
    <w:rsid w:val="00890DFB"/>
    <w:rsid w:val="00891865"/>
    <w:rsid w:val="00892BC2"/>
    <w:rsid w:val="00894369"/>
    <w:rsid w:val="00894720"/>
    <w:rsid w:val="00895468"/>
    <w:rsid w:val="0089759C"/>
    <w:rsid w:val="008A2406"/>
    <w:rsid w:val="008A265E"/>
    <w:rsid w:val="008A3201"/>
    <w:rsid w:val="008A343F"/>
    <w:rsid w:val="008A4A33"/>
    <w:rsid w:val="008A4E52"/>
    <w:rsid w:val="008A682A"/>
    <w:rsid w:val="008A73DC"/>
    <w:rsid w:val="008A7636"/>
    <w:rsid w:val="008B3F44"/>
    <w:rsid w:val="008B4117"/>
    <w:rsid w:val="008B4E45"/>
    <w:rsid w:val="008B5519"/>
    <w:rsid w:val="008B5DBE"/>
    <w:rsid w:val="008B657A"/>
    <w:rsid w:val="008B706B"/>
    <w:rsid w:val="008B76D9"/>
    <w:rsid w:val="008C0BB8"/>
    <w:rsid w:val="008C171C"/>
    <w:rsid w:val="008C1B89"/>
    <w:rsid w:val="008C1F09"/>
    <w:rsid w:val="008C3655"/>
    <w:rsid w:val="008C3C3A"/>
    <w:rsid w:val="008C3E79"/>
    <w:rsid w:val="008C501C"/>
    <w:rsid w:val="008D06CA"/>
    <w:rsid w:val="008D1076"/>
    <w:rsid w:val="008D1C6F"/>
    <w:rsid w:val="008D250C"/>
    <w:rsid w:val="008D2DF2"/>
    <w:rsid w:val="008D438C"/>
    <w:rsid w:val="008D4C05"/>
    <w:rsid w:val="008D51CC"/>
    <w:rsid w:val="008D5FD6"/>
    <w:rsid w:val="008D77CF"/>
    <w:rsid w:val="008E12A3"/>
    <w:rsid w:val="008E3E2B"/>
    <w:rsid w:val="008E44EC"/>
    <w:rsid w:val="008E580A"/>
    <w:rsid w:val="008E61F9"/>
    <w:rsid w:val="008E6426"/>
    <w:rsid w:val="008F041E"/>
    <w:rsid w:val="008F0966"/>
    <w:rsid w:val="008F0B5F"/>
    <w:rsid w:val="008F0FFD"/>
    <w:rsid w:val="008F1082"/>
    <w:rsid w:val="008F1334"/>
    <w:rsid w:val="008F3A6E"/>
    <w:rsid w:val="008F5436"/>
    <w:rsid w:val="008F6427"/>
    <w:rsid w:val="00902C70"/>
    <w:rsid w:val="0090463C"/>
    <w:rsid w:val="00905458"/>
    <w:rsid w:val="00905E15"/>
    <w:rsid w:val="0090658A"/>
    <w:rsid w:val="0090675C"/>
    <w:rsid w:val="00910FF3"/>
    <w:rsid w:val="00911423"/>
    <w:rsid w:val="00911B16"/>
    <w:rsid w:val="00912CC3"/>
    <w:rsid w:val="00913259"/>
    <w:rsid w:val="0091730D"/>
    <w:rsid w:val="0092060D"/>
    <w:rsid w:val="00920B0C"/>
    <w:rsid w:val="00921021"/>
    <w:rsid w:val="00921F23"/>
    <w:rsid w:val="0092379A"/>
    <w:rsid w:val="009245CC"/>
    <w:rsid w:val="00924639"/>
    <w:rsid w:val="009256AD"/>
    <w:rsid w:val="00926A50"/>
    <w:rsid w:val="00926B2D"/>
    <w:rsid w:val="00930932"/>
    <w:rsid w:val="009340E6"/>
    <w:rsid w:val="009366D1"/>
    <w:rsid w:val="00937B6C"/>
    <w:rsid w:val="00940801"/>
    <w:rsid w:val="009424A2"/>
    <w:rsid w:val="009435A5"/>
    <w:rsid w:val="009438E3"/>
    <w:rsid w:val="00943E28"/>
    <w:rsid w:val="00946144"/>
    <w:rsid w:val="009464E7"/>
    <w:rsid w:val="0094711A"/>
    <w:rsid w:val="0094757B"/>
    <w:rsid w:val="00950BC4"/>
    <w:rsid w:val="00951217"/>
    <w:rsid w:val="00951C5F"/>
    <w:rsid w:val="00952463"/>
    <w:rsid w:val="00953416"/>
    <w:rsid w:val="00953C22"/>
    <w:rsid w:val="00954EED"/>
    <w:rsid w:val="00954F85"/>
    <w:rsid w:val="00955CE1"/>
    <w:rsid w:val="0095637E"/>
    <w:rsid w:val="00956AA4"/>
    <w:rsid w:val="009572E6"/>
    <w:rsid w:val="00957904"/>
    <w:rsid w:val="00957CA6"/>
    <w:rsid w:val="00960152"/>
    <w:rsid w:val="0096029E"/>
    <w:rsid w:val="00960FE9"/>
    <w:rsid w:val="0096317B"/>
    <w:rsid w:val="0096324D"/>
    <w:rsid w:val="00963F72"/>
    <w:rsid w:val="00964C58"/>
    <w:rsid w:val="00964E18"/>
    <w:rsid w:val="00966C27"/>
    <w:rsid w:val="00966D34"/>
    <w:rsid w:val="00966EB6"/>
    <w:rsid w:val="00970975"/>
    <w:rsid w:val="00970ECD"/>
    <w:rsid w:val="00971B02"/>
    <w:rsid w:val="00971C87"/>
    <w:rsid w:val="00973FD2"/>
    <w:rsid w:val="00974896"/>
    <w:rsid w:val="00975B9C"/>
    <w:rsid w:val="00976102"/>
    <w:rsid w:val="00976236"/>
    <w:rsid w:val="00976602"/>
    <w:rsid w:val="009801C2"/>
    <w:rsid w:val="0098126E"/>
    <w:rsid w:val="00982A63"/>
    <w:rsid w:val="00982B07"/>
    <w:rsid w:val="00983116"/>
    <w:rsid w:val="009878AE"/>
    <w:rsid w:val="009879ED"/>
    <w:rsid w:val="00990349"/>
    <w:rsid w:val="00990CC1"/>
    <w:rsid w:val="0099152F"/>
    <w:rsid w:val="009920E7"/>
    <w:rsid w:val="0099299D"/>
    <w:rsid w:val="00992F2D"/>
    <w:rsid w:val="0099377F"/>
    <w:rsid w:val="0099586E"/>
    <w:rsid w:val="00996015"/>
    <w:rsid w:val="00996606"/>
    <w:rsid w:val="00997A4F"/>
    <w:rsid w:val="009A1180"/>
    <w:rsid w:val="009A3BB1"/>
    <w:rsid w:val="009A56E6"/>
    <w:rsid w:val="009A6386"/>
    <w:rsid w:val="009A69EB"/>
    <w:rsid w:val="009A7807"/>
    <w:rsid w:val="009B0232"/>
    <w:rsid w:val="009B2A96"/>
    <w:rsid w:val="009B2F41"/>
    <w:rsid w:val="009B3119"/>
    <w:rsid w:val="009B34FD"/>
    <w:rsid w:val="009B3EAB"/>
    <w:rsid w:val="009B3F0A"/>
    <w:rsid w:val="009B448F"/>
    <w:rsid w:val="009B4646"/>
    <w:rsid w:val="009B477B"/>
    <w:rsid w:val="009B6EEE"/>
    <w:rsid w:val="009B7D55"/>
    <w:rsid w:val="009C1A8B"/>
    <w:rsid w:val="009C1C8F"/>
    <w:rsid w:val="009C1D2E"/>
    <w:rsid w:val="009C31C9"/>
    <w:rsid w:val="009C376F"/>
    <w:rsid w:val="009C3DCC"/>
    <w:rsid w:val="009C4BBE"/>
    <w:rsid w:val="009C5D24"/>
    <w:rsid w:val="009C7CDF"/>
    <w:rsid w:val="009D032B"/>
    <w:rsid w:val="009D1EE8"/>
    <w:rsid w:val="009D246E"/>
    <w:rsid w:val="009D2CBC"/>
    <w:rsid w:val="009D3964"/>
    <w:rsid w:val="009D6858"/>
    <w:rsid w:val="009D75D1"/>
    <w:rsid w:val="009D7DBD"/>
    <w:rsid w:val="009E21B9"/>
    <w:rsid w:val="009E3512"/>
    <w:rsid w:val="009E562B"/>
    <w:rsid w:val="009E56FA"/>
    <w:rsid w:val="009E6348"/>
    <w:rsid w:val="009F19D4"/>
    <w:rsid w:val="009F1CF4"/>
    <w:rsid w:val="009F4BD3"/>
    <w:rsid w:val="009F513F"/>
    <w:rsid w:val="009F5615"/>
    <w:rsid w:val="009F5CF1"/>
    <w:rsid w:val="00A001E3"/>
    <w:rsid w:val="00A00366"/>
    <w:rsid w:val="00A01506"/>
    <w:rsid w:val="00A01B7B"/>
    <w:rsid w:val="00A029F1"/>
    <w:rsid w:val="00A03417"/>
    <w:rsid w:val="00A03D8C"/>
    <w:rsid w:val="00A047CE"/>
    <w:rsid w:val="00A050EE"/>
    <w:rsid w:val="00A051E3"/>
    <w:rsid w:val="00A07FC4"/>
    <w:rsid w:val="00A114EA"/>
    <w:rsid w:val="00A12547"/>
    <w:rsid w:val="00A127C6"/>
    <w:rsid w:val="00A12992"/>
    <w:rsid w:val="00A14BBF"/>
    <w:rsid w:val="00A16F89"/>
    <w:rsid w:val="00A16FD5"/>
    <w:rsid w:val="00A203F5"/>
    <w:rsid w:val="00A20663"/>
    <w:rsid w:val="00A209BA"/>
    <w:rsid w:val="00A226DF"/>
    <w:rsid w:val="00A236C3"/>
    <w:rsid w:val="00A23DB3"/>
    <w:rsid w:val="00A256F5"/>
    <w:rsid w:val="00A25EEB"/>
    <w:rsid w:val="00A27692"/>
    <w:rsid w:val="00A27C76"/>
    <w:rsid w:val="00A316DE"/>
    <w:rsid w:val="00A31C17"/>
    <w:rsid w:val="00A31C28"/>
    <w:rsid w:val="00A329DB"/>
    <w:rsid w:val="00A35652"/>
    <w:rsid w:val="00A36FF9"/>
    <w:rsid w:val="00A3718E"/>
    <w:rsid w:val="00A37F09"/>
    <w:rsid w:val="00A40712"/>
    <w:rsid w:val="00A41036"/>
    <w:rsid w:val="00A411CC"/>
    <w:rsid w:val="00A4120E"/>
    <w:rsid w:val="00A42454"/>
    <w:rsid w:val="00A430CB"/>
    <w:rsid w:val="00A43E1E"/>
    <w:rsid w:val="00A46624"/>
    <w:rsid w:val="00A46982"/>
    <w:rsid w:val="00A50831"/>
    <w:rsid w:val="00A5138C"/>
    <w:rsid w:val="00A51FB0"/>
    <w:rsid w:val="00A544FD"/>
    <w:rsid w:val="00A56CA2"/>
    <w:rsid w:val="00A577BE"/>
    <w:rsid w:val="00A613BA"/>
    <w:rsid w:val="00A614F7"/>
    <w:rsid w:val="00A62817"/>
    <w:rsid w:val="00A634DA"/>
    <w:rsid w:val="00A63572"/>
    <w:rsid w:val="00A644A1"/>
    <w:rsid w:val="00A64A4E"/>
    <w:rsid w:val="00A66ED4"/>
    <w:rsid w:val="00A67422"/>
    <w:rsid w:val="00A703AE"/>
    <w:rsid w:val="00A714EF"/>
    <w:rsid w:val="00A71FC2"/>
    <w:rsid w:val="00A74817"/>
    <w:rsid w:val="00A74C2B"/>
    <w:rsid w:val="00A75948"/>
    <w:rsid w:val="00A7654F"/>
    <w:rsid w:val="00A76A5D"/>
    <w:rsid w:val="00A76C2E"/>
    <w:rsid w:val="00A774F6"/>
    <w:rsid w:val="00A77C8E"/>
    <w:rsid w:val="00A813E1"/>
    <w:rsid w:val="00A818B1"/>
    <w:rsid w:val="00A81BE8"/>
    <w:rsid w:val="00A83542"/>
    <w:rsid w:val="00A869E7"/>
    <w:rsid w:val="00A9031A"/>
    <w:rsid w:val="00A91A52"/>
    <w:rsid w:val="00A9322A"/>
    <w:rsid w:val="00A932F4"/>
    <w:rsid w:val="00A93A17"/>
    <w:rsid w:val="00A93BA7"/>
    <w:rsid w:val="00A95193"/>
    <w:rsid w:val="00A95F68"/>
    <w:rsid w:val="00A979F9"/>
    <w:rsid w:val="00AA090F"/>
    <w:rsid w:val="00AA10D6"/>
    <w:rsid w:val="00AA14B2"/>
    <w:rsid w:val="00AA1B7C"/>
    <w:rsid w:val="00AA1C04"/>
    <w:rsid w:val="00AA26F6"/>
    <w:rsid w:val="00AA2F9E"/>
    <w:rsid w:val="00AA5CDD"/>
    <w:rsid w:val="00AA679F"/>
    <w:rsid w:val="00AB18FA"/>
    <w:rsid w:val="00AB2A3F"/>
    <w:rsid w:val="00AB39C5"/>
    <w:rsid w:val="00AB4026"/>
    <w:rsid w:val="00AB508F"/>
    <w:rsid w:val="00AB521A"/>
    <w:rsid w:val="00AB5C6E"/>
    <w:rsid w:val="00AB5D51"/>
    <w:rsid w:val="00AC0032"/>
    <w:rsid w:val="00AC2142"/>
    <w:rsid w:val="00AC28F9"/>
    <w:rsid w:val="00AC2D65"/>
    <w:rsid w:val="00AC4AE1"/>
    <w:rsid w:val="00AC4AE8"/>
    <w:rsid w:val="00AC5348"/>
    <w:rsid w:val="00AC6347"/>
    <w:rsid w:val="00AC6B4C"/>
    <w:rsid w:val="00AD035F"/>
    <w:rsid w:val="00AD287D"/>
    <w:rsid w:val="00AD5E29"/>
    <w:rsid w:val="00AD60BD"/>
    <w:rsid w:val="00AE03B1"/>
    <w:rsid w:val="00AE0922"/>
    <w:rsid w:val="00AE0BEE"/>
    <w:rsid w:val="00AE15C1"/>
    <w:rsid w:val="00AE235F"/>
    <w:rsid w:val="00AE38AA"/>
    <w:rsid w:val="00AE4F75"/>
    <w:rsid w:val="00AE5387"/>
    <w:rsid w:val="00AE54BB"/>
    <w:rsid w:val="00AE5968"/>
    <w:rsid w:val="00AE6E18"/>
    <w:rsid w:val="00AE7A8C"/>
    <w:rsid w:val="00AE7E36"/>
    <w:rsid w:val="00AF24F6"/>
    <w:rsid w:val="00AF25B5"/>
    <w:rsid w:val="00AF25E7"/>
    <w:rsid w:val="00AF2706"/>
    <w:rsid w:val="00AF38CB"/>
    <w:rsid w:val="00AF4758"/>
    <w:rsid w:val="00AF48AB"/>
    <w:rsid w:val="00AF51E0"/>
    <w:rsid w:val="00AF7680"/>
    <w:rsid w:val="00AF7A68"/>
    <w:rsid w:val="00B0024A"/>
    <w:rsid w:val="00B00285"/>
    <w:rsid w:val="00B02A4D"/>
    <w:rsid w:val="00B03214"/>
    <w:rsid w:val="00B067E6"/>
    <w:rsid w:val="00B078E3"/>
    <w:rsid w:val="00B13151"/>
    <w:rsid w:val="00B144F7"/>
    <w:rsid w:val="00B14FAA"/>
    <w:rsid w:val="00B15EE6"/>
    <w:rsid w:val="00B16EE7"/>
    <w:rsid w:val="00B20731"/>
    <w:rsid w:val="00B2145E"/>
    <w:rsid w:val="00B22846"/>
    <w:rsid w:val="00B22CA0"/>
    <w:rsid w:val="00B23CD0"/>
    <w:rsid w:val="00B24E09"/>
    <w:rsid w:val="00B323DE"/>
    <w:rsid w:val="00B35A28"/>
    <w:rsid w:val="00B36FC1"/>
    <w:rsid w:val="00B37E71"/>
    <w:rsid w:val="00B41F54"/>
    <w:rsid w:val="00B422CD"/>
    <w:rsid w:val="00B42F51"/>
    <w:rsid w:val="00B438AA"/>
    <w:rsid w:val="00B4390C"/>
    <w:rsid w:val="00B4592F"/>
    <w:rsid w:val="00B462EB"/>
    <w:rsid w:val="00B47A83"/>
    <w:rsid w:val="00B506EB"/>
    <w:rsid w:val="00B5079D"/>
    <w:rsid w:val="00B512F3"/>
    <w:rsid w:val="00B51FC2"/>
    <w:rsid w:val="00B572D3"/>
    <w:rsid w:val="00B6083C"/>
    <w:rsid w:val="00B63485"/>
    <w:rsid w:val="00B636F9"/>
    <w:rsid w:val="00B648DF"/>
    <w:rsid w:val="00B65686"/>
    <w:rsid w:val="00B65D37"/>
    <w:rsid w:val="00B67F86"/>
    <w:rsid w:val="00B71FE9"/>
    <w:rsid w:val="00B720B6"/>
    <w:rsid w:val="00B7382D"/>
    <w:rsid w:val="00B77608"/>
    <w:rsid w:val="00B77EC8"/>
    <w:rsid w:val="00B8173E"/>
    <w:rsid w:val="00B81E5B"/>
    <w:rsid w:val="00B84657"/>
    <w:rsid w:val="00B84B4D"/>
    <w:rsid w:val="00B84F1C"/>
    <w:rsid w:val="00B8680C"/>
    <w:rsid w:val="00B906BD"/>
    <w:rsid w:val="00B9496F"/>
    <w:rsid w:val="00B96A51"/>
    <w:rsid w:val="00BA06FE"/>
    <w:rsid w:val="00BA0C67"/>
    <w:rsid w:val="00BA145D"/>
    <w:rsid w:val="00BA3C0B"/>
    <w:rsid w:val="00BA4E7A"/>
    <w:rsid w:val="00BA547D"/>
    <w:rsid w:val="00BA6F22"/>
    <w:rsid w:val="00BB135B"/>
    <w:rsid w:val="00BB23EC"/>
    <w:rsid w:val="00BB2A12"/>
    <w:rsid w:val="00BB3EF2"/>
    <w:rsid w:val="00BB41E3"/>
    <w:rsid w:val="00BB50D6"/>
    <w:rsid w:val="00BB5461"/>
    <w:rsid w:val="00BB665E"/>
    <w:rsid w:val="00BB70F1"/>
    <w:rsid w:val="00BB7192"/>
    <w:rsid w:val="00BC3B51"/>
    <w:rsid w:val="00BC4511"/>
    <w:rsid w:val="00BC451C"/>
    <w:rsid w:val="00BC46C0"/>
    <w:rsid w:val="00BC4D81"/>
    <w:rsid w:val="00BC5224"/>
    <w:rsid w:val="00BC53D3"/>
    <w:rsid w:val="00BD1637"/>
    <w:rsid w:val="00BE17F0"/>
    <w:rsid w:val="00BE1AF4"/>
    <w:rsid w:val="00BE3DBD"/>
    <w:rsid w:val="00BE3FC9"/>
    <w:rsid w:val="00BE580D"/>
    <w:rsid w:val="00BE6504"/>
    <w:rsid w:val="00BF0189"/>
    <w:rsid w:val="00BF0D38"/>
    <w:rsid w:val="00BF1C2B"/>
    <w:rsid w:val="00BF1CAB"/>
    <w:rsid w:val="00BF219B"/>
    <w:rsid w:val="00BF29ED"/>
    <w:rsid w:val="00BF3550"/>
    <w:rsid w:val="00BF40F6"/>
    <w:rsid w:val="00BF4A67"/>
    <w:rsid w:val="00BF4F94"/>
    <w:rsid w:val="00BF6B01"/>
    <w:rsid w:val="00BF70C8"/>
    <w:rsid w:val="00C024EB"/>
    <w:rsid w:val="00C034E3"/>
    <w:rsid w:val="00C0434D"/>
    <w:rsid w:val="00C0525E"/>
    <w:rsid w:val="00C059C5"/>
    <w:rsid w:val="00C06066"/>
    <w:rsid w:val="00C1049C"/>
    <w:rsid w:val="00C1192C"/>
    <w:rsid w:val="00C158C1"/>
    <w:rsid w:val="00C1645C"/>
    <w:rsid w:val="00C16718"/>
    <w:rsid w:val="00C175AA"/>
    <w:rsid w:val="00C20685"/>
    <w:rsid w:val="00C20E03"/>
    <w:rsid w:val="00C21645"/>
    <w:rsid w:val="00C23ADD"/>
    <w:rsid w:val="00C24B69"/>
    <w:rsid w:val="00C26773"/>
    <w:rsid w:val="00C26EE5"/>
    <w:rsid w:val="00C3073E"/>
    <w:rsid w:val="00C30918"/>
    <w:rsid w:val="00C3436B"/>
    <w:rsid w:val="00C34A9D"/>
    <w:rsid w:val="00C371C4"/>
    <w:rsid w:val="00C415CC"/>
    <w:rsid w:val="00C41FC6"/>
    <w:rsid w:val="00C427BD"/>
    <w:rsid w:val="00C43A21"/>
    <w:rsid w:val="00C452B8"/>
    <w:rsid w:val="00C45905"/>
    <w:rsid w:val="00C4605A"/>
    <w:rsid w:val="00C46525"/>
    <w:rsid w:val="00C46819"/>
    <w:rsid w:val="00C5024B"/>
    <w:rsid w:val="00C50359"/>
    <w:rsid w:val="00C50F03"/>
    <w:rsid w:val="00C5109F"/>
    <w:rsid w:val="00C51634"/>
    <w:rsid w:val="00C51933"/>
    <w:rsid w:val="00C51E68"/>
    <w:rsid w:val="00C52302"/>
    <w:rsid w:val="00C5276B"/>
    <w:rsid w:val="00C5380F"/>
    <w:rsid w:val="00C53F39"/>
    <w:rsid w:val="00C540D8"/>
    <w:rsid w:val="00C54DFB"/>
    <w:rsid w:val="00C562D6"/>
    <w:rsid w:val="00C600B4"/>
    <w:rsid w:val="00C60ACE"/>
    <w:rsid w:val="00C60C9D"/>
    <w:rsid w:val="00C60D4E"/>
    <w:rsid w:val="00C6603D"/>
    <w:rsid w:val="00C66698"/>
    <w:rsid w:val="00C72138"/>
    <w:rsid w:val="00C73482"/>
    <w:rsid w:val="00C73855"/>
    <w:rsid w:val="00C74F1E"/>
    <w:rsid w:val="00C76435"/>
    <w:rsid w:val="00C8068F"/>
    <w:rsid w:val="00C84140"/>
    <w:rsid w:val="00C848D2"/>
    <w:rsid w:val="00C85FB0"/>
    <w:rsid w:val="00C879A5"/>
    <w:rsid w:val="00C90FE7"/>
    <w:rsid w:val="00C93121"/>
    <w:rsid w:val="00C9628D"/>
    <w:rsid w:val="00C96DB7"/>
    <w:rsid w:val="00C96FB5"/>
    <w:rsid w:val="00C97758"/>
    <w:rsid w:val="00C97936"/>
    <w:rsid w:val="00CA06AE"/>
    <w:rsid w:val="00CA1254"/>
    <w:rsid w:val="00CA2CC7"/>
    <w:rsid w:val="00CA4078"/>
    <w:rsid w:val="00CA482F"/>
    <w:rsid w:val="00CA55EA"/>
    <w:rsid w:val="00CB11AC"/>
    <w:rsid w:val="00CB1733"/>
    <w:rsid w:val="00CB35EE"/>
    <w:rsid w:val="00CB72FB"/>
    <w:rsid w:val="00CC10B8"/>
    <w:rsid w:val="00CC2A20"/>
    <w:rsid w:val="00CC34C4"/>
    <w:rsid w:val="00CC470F"/>
    <w:rsid w:val="00CC4772"/>
    <w:rsid w:val="00CC6A28"/>
    <w:rsid w:val="00CC765A"/>
    <w:rsid w:val="00CD033E"/>
    <w:rsid w:val="00CD0C2B"/>
    <w:rsid w:val="00CD1372"/>
    <w:rsid w:val="00CD333D"/>
    <w:rsid w:val="00CD5ABB"/>
    <w:rsid w:val="00CE293A"/>
    <w:rsid w:val="00CE2E22"/>
    <w:rsid w:val="00CE4747"/>
    <w:rsid w:val="00CE66FF"/>
    <w:rsid w:val="00CF1899"/>
    <w:rsid w:val="00CF29C3"/>
    <w:rsid w:val="00CF3006"/>
    <w:rsid w:val="00CF3397"/>
    <w:rsid w:val="00CF3646"/>
    <w:rsid w:val="00CF3969"/>
    <w:rsid w:val="00CF3B9F"/>
    <w:rsid w:val="00CF4C70"/>
    <w:rsid w:val="00CF6F8E"/>
    <w:rsid w:val="00D00459"/>
    <w:rsid w:val="00D01C1C"/>
    <w:rsid w:val="00D0348B"/>
    <w:rsid w:val="00D03901"/>
    <w:rsid w:val="00D04065"/>
    <w:rsid w:val="00D04209"/>
    <w:rsid w:val="00D051D0"/>
    <w:rsid w:val="00D057B7"/>
    <w:rsid w:val="00D05B45"/>
    <w:rsid w:val="00D06BD8"/>
    <w:rsid w:val="00D07DF8"/>
    <w:rsid w:val="00D103FF"/>
    <w:rsid w:val="00D13684"/>
    <w:rsid w:val="00D13E0F"/>
    <w:rsid w:val="00D1514E"/>
    <w:rsid w:val="00D15752"/>
    <w:rsid w:val="00D166CD"/>
    <w:rsid w:val="00D17954"/>
    <w:rsid w:val="00D206AF"/>
    <w:rsid w:val="00D212AA"/>
    <w:rsid w:val="00D21473"/>
    <w:rsid w:val="00D21A98"/>
    <w:rsid w:val="00D220D6"/>
    <w:rsid w:val="00D24816"/>
    <w:rsid w:val="00D24F95"/>
    <w:rsid w:val="00D258B9"/>
    <w:rsid w:val="00D263DD"/>
    <w:rsid w:val="00D26432"/>
    <w:rsid w:val="00D2656C"/>
    <w:rsid w:val="00D30587"/>
    <w:rsid w:val="00D3093E"/>
    <w:rsid w:val="00D31546"/>
    <w:rsid w:val="00D31E59"/>
    <w:rsid w:val="00D330A8"/>
    <w:rsid w:val="00D3599A"/>
    <w:rsid w:val="00D36EC8"/>
    <w:rsid w:val="00D37121"/>
    <w:rsid w:val="00D37905"/>
    <w:rsid w:val="00D37EBC"/>
    <w:rsid w:val="00D401F2"/>
    <w:rsid w:val="00D404FA"/>
    <w:rsid w:val="00D41E7F"/>
    <w:rsid w:val="00D4228C"/>
    <w:rsid w:val="00D4295A"/>
    <w:rsid w:val="00D43106"/>
    <w:rsid w:val="00D43A26"/>
    <w:rsid w:val="00D443B3"/>
    <w:rsid w:val="00D456EB"/>
    <w:rsid w:val="00D46007"/>
    <w:rsid w:val="00D46AF3"/>
    <w:rsid w:val="00D46CCD"/>
    <w:rsid w:val="00D46CE7"/>
    <w:rsid w:val="00D50700"/>
    <w:rsid w:val="00D507A8"/>
    <w:rsid w:val="00D52F24"/>
    <w:rsid w:val="00D531A6"/>
    <w:rsid w:val="00D53748"/>
    <w:rsid w:val="00D53A8C"/>
    <w:rsid w:val="00D54F47"/>
    <w:rsid w:val="00D55F56"/>
    <w:rsid w:val="00D56A5C"/>
    <w:rsid w:val="00D6239F"/>
    <w:rsid w:val="00D6256A"/>
    <w:rsid w:val="00D63865"/>
    <w:rsid w:val="00D66580"/>
    <w:rsid w:val="00D671BF"/>
    <w:rsid w:val="00D67459"/>
    <w:rsid w:val="00D67CF6"/>
    <w:rsid w:val="00D70741"/>
    <w:rsid w:val="00D7111F"/>
    <w:rsid w:val="00D73AC9"/>
    <w:rsid w:val="00D73CD7"/>
    <w:rsid w:val="00D7572C"/>
    <w:rsid w:val="00D816E7"/>
    <w:rsid w:val="00D81CDF"/>
    <w:rsid w:val="00D82C77"/>
    <w:rsid w:val="00D84420"/>
    <w:rsid w:val="00D8488D"/>
    <w:rsid w:val="00D853F5"/>
    <w:rsid w:val="00D86D6A"/>
    <w:rsid w:val="00D8713A"/>
    <w:rsid w:val="00D90558"/>
    <w:rsid w:val="00D905A0"/>
    <w:rsid w:val="00D9156D"/>
    <w:rsid w:val="00D91A4F"/>
    <w:rsid w:val="00D96BC2"/>
    <w:rsid w:val="00D978DD"/>
    <w:rsid w:val="00DA1395"/>
    <w:rsid w:val="00DA21A7"/>
    <w:rsid w:val="00DA225A"/>
    <w:rsid w:val="00DA2ACA"/>
    <w:rsid w:val="00DA6FAF"/>
    <w:rsid w:val="00DA73EF"/>
    <w:rsid w:val="00DB190F"/>
    <w:rsid w:val="00DB1E65"/>
    <w:rsid w:val="00DB25AB"/>
    <w:rsid w:val="00DB4D47"/>
    <w:rsid w:val="00DB55C1"/>
    <w:rsid w:val="00DB5A0B"/>
    <w:rsid w:val="00DB6154"/>
    <w:rsid w:val="00DB67D8"/>
    <w:rsid w:val="00DC03AA"/>
    <w:rsid w:val="00DC0449"/>
    <w:rsid w:val="00DC0885"/>
    <w:rsid w:val="00DC14C4"/>
    <w:rsid w:val="00DC262D"/>
    <w:rsid w:val="00DC363D"/>
    <w:rsid w:val="00DC3763"/>
    <w:rsid w:val="00DC4EC8"/>
    <w:rsid w:val="00DD08BE"/>
    <w:rsid w:val="00DD1FE1"/>
    <w:rsid w:val="00DD335C"/>
    <w:rsid w:val="00DD43D6"/>
    <w:rsid w:val="00DD4709"/>
    <w:rsid w:val="00DD73C4"/>
    <w:rsid w:val="00DD767B"/>
    <w:rsid w:val="00DD79CD"/>
    <w:rsid w:val="00DD7DB1"/>
    <w:rsid w:val="00DE1B13"/>
    <w:rsid w:val="00DE6AEA"/>
    <w:rsid w:val="00DE7C09"/>
    <w:rsid w:val="00DF11D7"/>
    <w:rsid w:val="00DF58C2"/>
    <w:rsid w:val="00DF5A8F"/>
    <w:rsid w:val="00DF60AA"/>
    <w:rsid w:val="00DF6901"/>
    <w:rsid w:val="00DF70A8"/>
    <w:rsid w:val="00E01E96"/>
    <w:rsid w:val="00E0269D"/>
    <w:rsid w:val="00E03811"/>
    <w:rsid w:val="00E03A03"/>
    <w:rsid w:val="00E04F90"/>
    <w:rsid w:val="00E05054"/>
    <w:rsid w:val="00E0510D"/>
    <w:rsid w:val="00E05A0A"/>
    <w:rsid w:val="00E06CCF"/>
    <w:rsid w:val="00E10361"/>
    <w:rsid w:val="00E11A6C"/>
    <w:rsid w:val="00E1240F"/>
    <w:rsid w:val="00E1241C"/>
    <w:rsid w:val="00E12FB4"/>
    <w:rsid w:val="00E13168"/>
    <w:rsid w:val="00E164C5"/>
    <w:rsid w:val="00E17A9E"/>
    <w:rsid w:val="00E205CD"/>
    <w:rsid w:val="00E20D90"/>
    <w:rsid w:val="00E21AF0"/>
    <w:rsid w:val="00E21D09"/>
    <w:rsid w:val="00E25127"/>
    <w:rsid w:val="00E26597"/>
    <w:rsid w:val="00E26751"/>
    <w:rsid w:val="00E26BE4"/>
    <w:rsid w:val="00E27A6C"/>
    <w:rsid w:val="00E30361"/>
    <w:rsid w:val="00E30405"/>
    <w:rsid w:val="00E311E4"/>
    <w:rsid w:val="00E33375"/>
    <w:rsid w:val="00E334C0"/>
    <w:rsid w:val="00E340D5"/>
    <w:rsid w:val="00E346A6"/>
    <w:rsid w:val="00E3488B"/>
    <w:rsid w:val="00E34AAA"/>
    <w:rsid w:val="00E34D3C"/>
    <w:rsid w:val="00E35EDC"/>
    <w:rsid w:val="00E3739C"/>
    <w:rsid w:val="00E37CDE"/>
    <w:rsid w:val="00E4021C"/>
    <w:rsid w:val="00E40B16"/>
    <w:rsid w:val="00E41633"/>
    <w:rsid w:val="00E44D6A"/>
    <w:rsid w:val="00E457AC"/>
    <w:rsid w:val="00E460B8"/>
    <w:rsid w:val="00E47A70"/>
    <w:rsid w:val="00E515FE"/>
    <w:rsid w:val="00E548A2"/>
    <w:rsid w:val="00E54E49"/>
    <w:rsid w:val="00E55828"/>
    <w:rsid w:val="00E55E1A"/>
    <w:rsid w:val="00E57BD1"/>
    <w:rsid w:val="00E6034D"/>
    <w:rsid w:val="00E6123E"/>
    <w:rsid w:val="00E62862"/>
    <w:rsid w:val="00E62EFF"/>
    <w:rsid w:val="00E63470"/>
    <w:rsid w:val="00E63887"/>
    <w:rsid w:val="00E63DD6"/>
    <w:rsid w:val="00E64985"/>
    <w:rsid w:val="00E65BB5"/>
    <w:rsid w:val="00E66079"/>
    <w:rsid w:val="00E6702C"/>
    <w:rsid w:val="00E67058"/>
    <w:rsid w:val="00E6732E"/>
    <w:rsid w:val="00E6743B"/>
    <w:rsid w:val="00E677CB"/>
    <w:rsid w:val="00E72619"/>
    <w:rsid w:val="00E7318F"/>
    <w:rsid w:val="00E73F87"/>
    <w:rsid w:val="00E752E8"/>
    <w:rsid w:val="00E75858"/>
    <w:rsid w:val="00E80A49"/>
    <w:rsid w:val="00E819ED"/>
    <w:rsid w:val="00E833CE"/>
    <w:rsid w:val="00E83401"/>
    <w:rsid w:val="00E84FD8"/>
    <w:rsid w:val="00E865A0"/>
    <w:rsid w:val="00E90E5D"/>
    <w:rsid w:val="00E923C1"/>
    <w:rsid w:val="00E939FF"/>
    <w:rsid w:val="00E93F81"/>
    <w:rsid w:val="00E94B2F"/>
    <w:rsid w:val="00E9501E"/>
    <w:rsid w:val="00E953F7"/>
    <w:rsid w:val="00E95BD6"/>
    <w:rsid w:val="00E97722"/>
    <w:rsid w:val="00E97E73"/>
    <w:rsid w:val="00EA0627"/>
    <w:rsid w:val="00EA0E04"/>
    <w:rsid w:val="00EA1D53"/>
    <w:rsid w:val="00EA2063"/>
    <w:rsid w:val="00EA2250"/>
    <w:rsid w:val="00EA29A3"/>
    <w:rsid w:val="00EA2E9B"/>
    <w:rsid w:val="00EA4A73"/>
    <w:rsid w:val="00EA4F72"/>
    <w:rsid w:val="00EA6918"/>
    <w:rsid w:val="00EA6C0B"/>
    <w:rsid w:val="00EA7715"/>
    <w:rsid w:val="00EB0B61"/>
    <w:rsid w:val="00EB327A"/>
    <w:rsid w:val="00EB34AE"/>
    <w:rsid w:val="00EB439D"/>
    <w:rsid w:val="00EB5930"/>
    <w:rsid w:val="00EC1C72"/>
    <w:rsid w:val="00EC1CFC"/>
    <w:rsid w:val="00EC30FA"/>
    <w:rsid w:val="00EC315D"/>
    <w:rsid w:val="00EC3415"/>
    <w:rsid w:val="00EC4095"/>
    <w:rsid w:val="00EC4FE5"/>
    <w:rsid w:val="00EC5CCD"/>
    <w:rsid w:val="00EC6F0F"/>
    <w:rsid w:val="00ED080B"/>
    <w:rsid w:val="00ED09F3"/>
    <w:rsid w:val="00ED1081"/>
    <w:rsid w:val="00ED138D"/>
    <w:rsid w:val="00ED1A1E"/>
    <w:rsid w:val="00ED2EFD"/>
    <w:rsid w:val="00ED4E89"/>
    <w:rsid w:val="00ED5B89"/>
    <w:rsid w:val="00ED5F8D"/>
    <w:rsid w:val="00ED5FEF"/>
    <w:rsid w:val="00ED6452"/>
    <w:rsid w:val="00ED78F7"/>
    <w:rsid w:val="00EE2550"/>
    <w:rsid w:val="00EE2D97"/>
    <w:rsid w:val="00EF1986"/>
    <w:rsid w:val="00EF1D79"/>
    <w:rsid w:val="00EF4157"/>
    <w:rsid w:val="00EF422E"/>
    <w:rsid w:val="00EF454D"/>
    <w:rsid w:val="00EF4CF0"/>
    <w:rsid w:val="00EF4DAC"/>
    <w:rsid w:val="00EF5788"/>
    <w:rsid w:val="00EF6430"/>
    <w:rsid w:val="00EF659D"/>
    <w:rsid w:val="00EF697F"/>
    <w:rsid w:val="00F03258"/>
    <w:rsid w:val="00F04C34"/>
    <w:rsid w:val="00F04CF7"/>
    <w:rsid w:val="00F04D42"/>
    <w:rsid w:val="00F12563"/>
    <w:rsid w:val="00F13510"/>
    <w:rsid w:val="00F13F37"/>
    <w:rsid w:val="00F1701F"/>
    <w:rsid w:val="00F17243"/>
    <w:rsid w:val="00F17496"/>
    <w:rsid w:val="00F2014E"/>
    <w:rsid w:val="00F20FFD"/>
    <w:rsid w:val="00F23FC7"/>
    <w:rsid w:val="00F24140"/>
    <w:rsid w:val="00F2606E"/>
    <w:rsid w:val="00F26BA2"/>
    <w:rsid w:val="00F27C45"/>
    <w:rsid w:val="00F3039C"/>
    <w:rsid w:val="00F308C0"/>
    <w:rsid w:val="00F316ED"/>
    <w:rsid w:val="00F318F9"/>
    <w:rsid w:val="00F3205F"/>
    <w:rsid w:val="00F3284B"/>
    <w:rsid w:val="00F34158"/>
    <w:rsid w:val="00F3459A"/>
    <w:rsid w:val="00F348C9"/>
    <w:rsid w:val="00F3490C"/>
    <w:rsid w:val="00F3603E"/>
    <w:rsid w:val="00F36D58"/>
    <w:rsid w:val="00F40DFE"/>
    <w:rsid w:val="00F43F8E"/>
    <w:rsid w:val="00F443F5"/>
    <w:rsid w:val="00F46375"/>
    <w:rsid w:val="00F47745"/>
    <w:rsid w:val="00F50872"/>
    <w:rsid w:val="00F50C78"/>
    <w:rsid w:val="00F50E43"/>
    <w:rsid w:val="00F50E79"/>
    <w:rsid w:val="00F52C35"/>
    <w:rsid w:val="00F5343A"/>
    <w:rsid w:val="00F5366D"/>
    <w:rsid w:val="00F53BD8"/>
    <w:rsid w:val="00F54FC2"/>
    <w:rsid w:val="00F552C3"/>
    <w:rsid w:val="00F552F3"/>
    <w:rsid w:val="00F5585D"/>
    <w:rsid w:val="00F5611F"/>
    <w:rsid w:val="00F57113"/>
    <w:rsid w:val="00F60925"/>
    <w:rsid w:val="00F620A3"/>
    <w:rsid w:val="00F62FCD"/>
    <w:rsid w:val="00F634A8"/>
    <w:rsid w:val="00F63540"/>
    <w:rsid w:val="00F6556B"/>
    <w:rsid w:val="00F6573B"/>
    <w:rsid w:val="00F66896"/>
    <w:rsid w:val="00F7113D"/>
    <w:rsid w:val="00F74023"/>
    <w:rsid w:val="00F75703"/>
    <w:rsid w:val="00F768EF"/>
    <w:rsid w:val="00F77397"/>
    <w:rsid w:val="00F8009F"/>
    <w:rsid w:val="00F80D4E"/>
    <w:rsid w:val="00F81A5B"/>
    <w:rsid w:val="00F8277E"/>
    <w:rsid w:val="00F84EBA"/>
    <w:rsid w:val="00F84F8F"/>
    <w:rsid w:val="00F85C4D"/>
    <w:rsid w:val="00F8626E"/>
    <w:rsid w:val="00F866A6"/>
    <w:rsid w:val="00F909B8"/>
    <w:rsid w:val="00F90CAD"/>
    <w:rsid w:val="00F92877"/>
    <w:rsid w:val="00F9439A"/>
    <w:rsid w:val="00F95E77"/>
    <w:rsid w:val="00F967B2"/>
    <w:rsid w:val="00F96B93"/>
    <w:rsid w:val="00F977D2"/>
    <w:rsid w:val="00F97B11"/>
    <w:rsid w:val="00F97E50"/>
    <w:rsid w:val="00FA22A5"/>
    <w:rsid w:val="00FA501A"/>
    <w:rsid w:val="00FA64E6"/>
    <w:rsid w:val="00FA662D"/>
    <w:rsid w:val="00FA66F8"/>
    <w:rsid w:val="00FA6BD3"/>
    <w:rsid w:val="00FA6D17"/>
    <w:rsid w:val="00FB2706"/>
    <w:rsid w:val="00FB4B36"/>
    <w:rsid w:val="00FB6071"/>
    <w:rsid w:val="00FB6359"/>
    <w:rsid w:val="00FB6DB6"/>
    <w:rsid w:val="00FB6F1C"/>
    <w:rsid w:val="00FB7865"/>
    <w:rsid w:val="00FC3FE8"/>
    <w:rsid w:val="00FC5126"/>
    <w:rsid w:val="00FC5397"/>
    <w:rsid w:val="00FC7032"/>
    <w:rsid w:val="00FC7BBE"/>
    <w:rsid w:val="00FC7E36"/>
    <w:rsid w:val="00FD050D"/>
    <w:rsid w:val="00FD1C62"/>
    <w:rsid w:val="00FD21FD"/>
    <w:rsid w:val="00FD2C59"/>
    <w:rsid w:val="00FD5D6D"/>
    <w:rsid w:val="00FD647A"/>
    <w:rsid w:val="00FD7191"/>
    <w:rsid w:val="00FE191B"/>
    <w:rsid w:val="00FE226C"/>
    <w:rsid w:val="00FE26D1"/>
    <w:rsid w:val="00FE2B86"/>
    <w:rsid w:val="00FE3FF0"/>
    <w:rsid w:val="00FE66AA"/>
    <w:rsid w:val="00FE7291"/>
    <w:rsid w:val="00FE7A2A"/>
    <w:rsid w:val="00FF0630"/>
    <w:rsid w:val="00FF0DC1"/>
    <w:rsid w:val="00FF15F5"/>
    <w:rsid w:val="00FF2A5B"/>
    <w:rsid w:val="00FF4357"/>
    <w:rsid w:val="00FF435E"/>
    <w:rsid w:val="00FF70B4"/>
    <w:rsid w:val="00FF7273"/>
    <w:rsid w:val="00FF74E8"/>
    <w:rsid w:val="00FF7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38AD61"/>
  <w15:chartTrackingRefBased/>
  <w15:docId w15:val="{0B515A43-1E56-490F-82B3-E2ADB956A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0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924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1">
    <w:name w:val="heading 1"/>
    <w:aliases w:val="Heading b,PART 1,1. Tieu de 1,heading 1"/>
    <w:basedOn w:val="Normal"/>
    <w:next w:val="Normal"/>
    <w:link w:val="Heading1Char"/>
    <w:uiPriority w:val="9"/>
    <w:qFormat/>
    <w:rsid w:val="00E37CDE"/>
    <w:pPr>
      <w:keepNext/>
      <w:keepLines/>
      <w:numPr>
        <w:numId w:val="1"/>
      </w:numPr>
      <w:spacing w:before="40" w:after="40"/>
      <w:outlineLvl w:val="0"/>
    </w:pPr>
    <w:rPr>
      <w:rFonts w:eastAsiaTheme="majorEastAsia" w:cstheme="majorBidi"/>
      <w:b/>
      <w:color w:val="002060"/>
      <w:sz w:val="22"/>
      <w:szCs w:val="32"/>
    </w:rPr>
  </w:style>
  <w:style w:type="paragraph" w:styleId="Heading2">
    <w:name w:val="heading 2"/>
    <w:aliases w:val="Char, Char"/>
    <w:basedOn w:val="Normal"/>
    <w:next w:val="Normal"/>
    <w:link w:val="Heading2Char"/>
    <w:uiPriority w:val="9"/>
    <w:qFormat/>
    <w:rsid w:val="002D7F1A"/>
    <w:pPr>
      <w:keepNext/>
      <w:keepLines/>
      <w:numPr>
        <w:ilvl w:val="1"/>
        <w:numId w:val="2"/>
      </w:numPr>
      <w:spacing w:before="40" w:after="4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A679F"/>
    <w:pPr>
      <w:keepNext/>
      <w:keepLines/>
      <w:numPr>
        <w:ilvl w:val="2"/>
        <w:numId w:val="2"/>
      </w:numPr>
      <w:spacing w:before="40" w:after="40"/>
      <w:outlineLvl w:val="2"/>
    </w:pPr>
    <w:rPr>
      <w:rFonts w:eastAsiaTheme="majorEastAsia" w:cstheme="majorBidi"/>
      <w:b/>
      <w:sz w:val="26"/>
    </w:rPr>
  </w:style>
  <w:style w:type="paragraph" w:styleId="Heading4">
    <w:name w:val="heading 4"/>
    <w:aliases w:val="1.1.1.1. Tieu de 4,Phần"/>
    <w:basedOn w:val="Normal"/>
    <w:next w:val="Normal"/>
    <w:link w:val="Heading4Char"/>
    <w:qFormat/>
    <w:rsid w:val="00B144F7"/>
    <w:pPr>
      <w:keepNext/>
      <w:keepLines/>
      <w:numPr>
        <w:ilvl w:val="3"/>
        <w:numId w:val="2"/>
      </w:numPr>
      <w:spacing w:before="40" w:after="40"/>
      <w:outlineLvl w:val="3"/>
    </w:pPr>
    <w:rPr>
      <w:rFonts w:eastAsiaTheme="majorEastAsia" w:cstheme="majorBidi"/>
      <w:b/>
      <w:iCs/>
      <w:color w:val="02340C"/>
      <w:sz w:val="26"/>
    </w:rPr>
  </w:style>
  <w:style w:type="paragraph" w:styleId="Heading5">
    <w:name w:val="heading 5"/>
    <w:basedOn w:val="Normal"/>
    <w:next w:val="Normal"/>
    <w:link w:val="Heading5Char"/>
    <w:uiPriority w:val="9"/>
    <w:qFormat/>
    <w:rsid w:val="00FD5D6D"/>
    <w:pPr>
      <w:keepNext/>
      <w:keepLines/>
      <w:numPr>
        <w:ilvl w:val="4"/>
        <w:numId w:val="2"/>
      </w:numPr>
      <w:spacing w:before="40" w:after="40"/>
      <w:outlineLvl w:val="4"/>
    </w:pPr>
    <w:rPr>
      <w:rFonts w:eastAsiaTheme="majorEastAsia" w:cstheme="majorBidi"/>
      <w:b/>
      <w:color w:val="045814"/>
    </w:rPr>
  </w:style>
  <w:style w:type="paragraph" w:styleId="Heading6">
    <w:name w:val="heading 6"/>
    <w:aliases w:val="2 Tieu de 7,LEVEL 1.1.1.1"/>
    <w:basedOn w:val="Normal"/>
    <w:next w:val="Normal"/>
    <w:link w:val="Heading6Char"/>
    <w:qFormat/>
    <w:rsid w:val="00B144F7"/>
    <w:pPr>
      <w:keepNext/>
      <w:keepLines/>
      <w:numPr>
        <w:ilvl w:val="5"/>
        <w:numId w:val="2"/>
      </w:numPr>
      <w:spacing w:before="40" w:after="40"/>
      <w:outlineLvl w:val="5"/>
    </w:pPr>
    <w:rPr>
      <w:rFonts w:eastAsiaTheme="majorEastAsia" w:cstheme="majorBidi"/>
      <w:b/>
      <w:color w:val="49BF5F"/>
      <w:sz w:val="26"/>
    </w:rPr>
  </w:style>
  <w:style w:type="paragraph" w:styleId="Heading7">
    <w:name w:val="heading 7"/>
    <w:aliases w:val="3 trong bang,heading 7"/>
    <w:basedOn w:val="Normal"/>
    <w:next w:val="Normal"/>
    <w:link w:val="Heading7Char"/>
    <w:uiPriority w:val="9"/>
    <w:unhideWhenUsed/>
    <w:qFormat/>
    <w:rsid w:val="00D46CC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714109" w:themeColor="accent1" w:themeShade="7F"/>
    </w:rPr>
  </w:style>
  <w:style w:type="paragraph" w:styleId="Heading8">
    <w:name w:val="heading 8"/>
    <w:aliases w:val="2 Cong thuc,heading 8"/>
    <w:basedOn w:val="Normal"/>
    <w:next w:val="Normal"/>
    <w:link w:val="Heading8Char"/>
    <w:uiPriority w:val="9"/>
    <w:qFormat/>
    <w:rsid w:val="00D43A26"/>
    <w:pPr>
      <w:keepNext/>
      <w:ind w:left="1440" w:hanging="1440"/>
      <w:jc w:val="center"/>
      <w:outlineLvl w:val="7"/>
    </w:pPr>
    <w:rPr>
      <w:rFonts w:ascii="VNI-Helve" w:hAnsi="VNI-Helve"/>
      <w:b/>
      <w:sz w:val="36"/>
      <w:szCs w:val="20"/>
      <w:lang w:val="x-none" w:eastAsia="x-none"/>
    </w:rPr>
  </w:style>
  <w:style w:type="paragraph" w:styleId="Heading9">
    <w:name w:val="heading 9"/>
    <w:aliases w:val="2 Tieu de 8,heading 9"/>
    <w:basedOn w:val="Normal"/>
    <w:next w:val="Normal"/>
    <w:link w:val="Heading9Char"/>
    <w:uiPriority w:val="9"/>
    <w:qFormat/>
    <w:rsid w:val="00D43A26"/>
    <w:pPr>
      <w:keepNext/>
      <w:ind w:left="1584" w:hanging="1584"/>
      <w:outlineLvl w:val="8"/>
    </w:pPr>
    <w:rPr>
      <w:rFonts w:ascii="VNI-Helve" w:hAnsi="VNI-Helve"/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b Char,PART 1 Char,1. Tieu de 1 Char,heading 1 Char"/>
    <w:basedOn w:val="DefaultParagraphFont"/>
    <w:link w:val="Heading1"/>
    <w:uiPriority w:val="9"/>
    <w:rsid w:val="00E37CDE"/>
    <w:rPr>
      <w:rFonts w:ascii="Times New Roman" w:eastAsiaTheme="majorEastAsia" w:hAnsi="Times New Roman" w:cstheme="majorBidi"/>
      <w:b/>
      <w:color w:val="002060"/>
      <w:szCs w:val="32"/>
      <w:lang w:eastAsia="en-US"/>
    </w:rPr>
  </w:style>
  <w:style w:type="character" w:customStyle="1" w:styleId="Heading2Char">
    <w:name w:val="Heading 2 Char"/>
    <w:aliases w:val="Char Char, Char Char"/>
    <w:basedOn w:val="DefaultParagraphFont"/>
    <w:link w:val="Heading2"/>
    <w:uiPriority w:val="9"/>
    <w:rsid w:val="002D7F1A"/>
    <w:rPr>
      <w:rFonts w:ascii="Times New Roman" w:eastAsiaTheme="majorEastAsia" w:hAnsi="Times New Roman" w:cstheme="majorBidi"/>
      <w:b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AA679F"/>
    <w:rPr>
      <w:rFonts w:ascii="Times New Roman" w:eastAsiaTheme="majorEastAsia" w:hAnsi="Times New Roman" w:cstheme="majorBidi"/>
      <w:b/>
      <w:sz w:val="26"/>
      <w:szCs w:val="24"/>
      <w:lang w:eastAsia="en-US"/>
    </w:rPr>
  </w:style>
  <w:style w:type="character" w:customStyle="1" w:styleId="Heading4Char">
    <w:name w:val="Heading 4 Char"/>
    <w:aliases w:val="1.1.1.1. Tieu de 4 Char,Phần Char"/>
    <w:basedOn w:val="DefaultParagraphFont"/>
    <w:link w:val="Heading4"/>
    <w:rsid w:val="00B144F7"/>
    <w:rPr>
      <w:rFonts w:ascii="Times New Roman" w:eastAsiaTheme="majorEastAsia" w:hAnsi="Times New Roman" w:cstheme="majorBidi"/>
      <w:b/>
      <w:iCs/>
      <w:color w:val="02340C"/>
      <w:sz w:val="26"/>
      <w:szCs w:val="24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FD5D6D"/>
    <w:rPr>
      <w:rFonts w:ascii="Times New Roman" w:eastAsiaTheme="majorEastAsia" w:hAnsi="Times New Roman" w:cstheme="majorBidi"/>
      <w:b/>
      <w:color w:val="045814"/>
      <w:sz w:val="24"/>
      <w:szCs w:val="24"/>
      <w:lang w:eastAsia="en-US"/>
    </w:rPr>
  </w:style>
  <w:style w:type="character" w:customStyle="1" w:styleId="Heading6Char">
    <w:name w:val="Heading 6 Char"/>
    <w:aliases w:val="2 Tieu de 7 Char,LEVEL 1.1.1.1 Char"/>
    <w:basedOn w:val="DefaultParagraphFont"/>
    <w:link w:val="Heading6"/>
    <w:rsid w:val="00B144F7"/>
    <w:rPr>
      <w:rFonts w:ascii="Times New Roman" w:eastAsiaTheme="majorEastAsia" w:hAnsi="Times New Roman" w:cstheme="majorBidi"/>
      <w:b/>
      <w:color w:val="49BF5F"/>
      <w:sz w:val="26"/>
      <w:szCs w:val="24"/>
      <w:lang w:eastAsia="en-US"/>
    </w:rPr>
  </w:style>
  <w:style w:type="paragraph" w:styleId="TOC1">
    <w:name w:val="toc 1"/>
    <w:basedOn w:val="Normal"/>
    <w:next w:val="Normal"/>
    <w:autoRedefine/>
    <w:uiPriority w:val="39"/>
    <w:rsid w:val="000E7ADB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0E7ADB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rsid w:val="000E7ADB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semiHidden/>
    <w:rsid w:val="000E7ADB"/>
    <w:pPr>
      <w:spacing w:after="100"/>
      <w:ind w:left="780"/>
    </w:pPr>
  </w:style>
  <w:style w:type="paragraph" w:styleId="Header">
    <w:name w:val="header"/>
    <w:basedOn w:val="Normal"/>
    <w:link w:val="HeaderChar"/>
    <w:uiPriority w:val="99"/>
    <w:rsid w:val="00FD5D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489E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rsid w:val="00FD5D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0A49"/>
    <w:rPr>
      <w:rFonts w:ascii="Times New Roman" w:hAnsi="Times New Roman"/>
      <w:sz w:val="26"/>
    </w:rPr>
  </w:style>
  <w:style w:type="paragraph" w:styleId="Caption">
    <w:name w:val="caption"/>
    <w:basedOn w:val="Normal"/>
    <w:next w:val="Normal"/>
    <w:uiPriority w:val="35"/>
    <w:qFormat/>
    <w:rsid w:val="000D5D06"/>
    <w:pPr>
      <w:spacing w:after="200"/>
    </w:pPr>
    <w:rPr>
      <w:i/>
      <w:iCs/>
      <w:color w:val="637052" w:themeColor="text2"/>
      <w:sz w:val="22"/>
      <w:szCs w:val="18"/>
    </w:rPr>
  </w:style>
  <w:style w:type="character" w:styleId="Hyperlink">
    <w:name w:val="Hyperlink"/>
    <w:basedOn w:val="DefaultParagraphFont"/>
    <w:uiPriority w:val="99"/>
    <w:rsid w:val="000E7ADB"/>
    <w:rPr>
      <w:color w:val="2998E3" w:themeColor="hyperlink"/>
      <w:u w:val="single"/>
    </w:rPr>
  </w:style>
  <w:style w:type="table" w:styleId="TableGrid">
    <w:name w:val="Table Grid"/>
    <w:basedOn w:val="TableNormal"/>
    <w:uiPriority w:val="59"/>
    <w:rsid w:val="00FD5D6D"/>
    <w:pPr>
      <w:spacing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Picture,List Paragraph1,Colorful List Accent 1,List Paragraph11,List Paragraph111,References,List Paragraph (numbered (a)),ANNEX,List Paragraph2,Bullets,List Bullet-OpsManual,Title Style 1,List Paragraph nowy,Liste 1,Bullet paras,Bullet1"/>
    <w:basedOn w:val="Normal"/>
    <w:link w:val="ListParagraphChar"/>
    <w:qFormat/>
    <w:rsid w:val="000E7ADB"/>
    <w:pPr>
      <w:ind w:left="720"/>
      <w:contextualSpacing/>
    </w:pPr>
  </w:style>
  <w:style w:type="character" w:customStyle="1" w:styleId="Mention1">
    <w:name w:val="Mention1"/>
    <w:basedOn w:val="DefaultParagraphFont"/>
    <w:uiPriority w:val="99"/>
    <w:semiHidden/>
    <w:unhideWhenUsed/>
    <w:rsid w:val="000E7ADB"/>
    <w:rPr>
      <w:color w:val="2B579A"/>
      <w:shd w:val="clear" w:color="auto" w:fill="E6E6E6"/>
    </w:rPr>
  </w:style>
  <w:style w:type="paragraph" w:customStyle="1" w:styleId="Tiugia">
    <w:name w:val="Tiêu đề giữa"/>
    <w:basedOn w:val="Normal"/>
    <w:qFormat/>
    <w:rsid w:val="00752EF1"/>
    <w:pPr>
      <w:tabs>
        <w:tab w:val="left" w:pos="2055"/>
      </w:tabs>
      <w:jc w:val="center"/>
    </w:pPr>
    <w:rPr>
      <w:b/>
      <w:caps/>
      <w:sz w:val="52"/>
    </w:rPr>
  </w:style>
  <w:style w:type="paragraph" w:customStyle="1" w:styleId="ParagraphLVTN">
    <w:name w:val="ParagraphLVTN"/>
    <w:basedOn w:val="Normal"/>
    <w:qFormat/>
    <w:rsid w:val="00113617"/>
    <w:pPr>
      <w:spacing w:before="120" w:after="120"/>
      <w:ind w:firstLine="567"/>
      <w:jc w:val="both"/>
    </w:pPr>
    <w:rPr>
      <w:rFonts w:eastAsiaTheme="minorHAnsi"/>
    </w:rPr>
  </w:style>
  <w:style w:type="paragraph" w:customStyle="1" w:styleId="-">
    <w:name w:val="-"/>
    <w:basedOn w:val="Normal"/>
    <w:next w:val="a"/>
    <w:qFormat/>
    <w:rsid w:val="00392127"/>
    <w:pPr>
      <w:numPr>
        <w:numId w:val="3"/>
      </w:numPr>
      <w:spacing w:before="120" w:after="120"/>
      <w:jc w:val="both"/>
    </w:pPr>
    <w:rPr>
      <w:rFonts w:eastAsiaTheme="minorHAnsi"/>
      <w:sz w:val="26"/>
    </w:rPr>
  </w:style>
  <w:style w:type="paragraph" w:customStyle="1" w:styleId="a">
    <w:name w:val="."/>
    <w:basedOn w:val="Normal"/>
    <w:next w:val="-"/>
    <w:qFormat/>
    <w:rsid w:val="00C34A9D"/>
    <w:pPr>
      <w:numPr>
        <w:numId w:val="4"/>
      </w:numPr>
      <w:spacing w:before="120" w:after="120"/>
      <w:jc w:val="both"/>
    </w:pPr>
    <w:rPr>
      <w:rFonts w:eastAsiaTheme="minorHAnsi"/>
    </w:rPr>
  </w:style>
  <w:style w:type="paragraph" w:styleId="TOCHeading">
    <w:name w:val="TOC Heading"/>
    <w:basedOn w:val="Heading1"/>
    <w:next w:val="Normal"/>
    <w:uiPriority w:val="39"/>
    <w:unhideWhenUsed/>
    <w:qFormat/>
    <w:rsid w:val="00DA225A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AA610D" w:themeColor="accent1" w:themeShade="BF"/>
      <w:sz w:val="32"/>
    </w:rPr>
  </w:style>
  <w:style w:type="paragraph" w:customStyle="1" w:styleId="msonormal0">
    <w:name w:val="msonormal"/>
    <w:basedOn w:val="Normal"/>
    <w:rsid w:val="006D0741"/>
    <w:pPr>
      <w:spacing w:before="100" w:beforeAutospacing="1" w:after="100" w:afterAutospacing="1"/>
    </w:pPr>
  </w:style>
  <w:style w:type="paragraph" w:customStyle="1" w:styleId="xl63">
    <w:name w:val="xl63"/>
    <w:basedOn w:val="Normal"/>
    <w:rsid w:val="006D074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64">
    <w:name w:val="xl64"/>
    <w:basedOn w:val="Normal"/>
    <w:rsid w:val="006D074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FF"/>
      <w:spacing w:before="100" w:beforeAutospacing="1" w:after="100" w:afterAutospacing="1"/>
      <w:jc w:val="center"/>
      <w:textAlignment w:val="center"/>
    </w:pPr>
  </w:style>
  <w:style w:type="paragraph" w:customStyle="1" w:styleId="xl65">
    <w:name w:val="xl65"/>
    <w:basedOn w:val="Normal"/>
    <w:rsid w:val="006D074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6">
    <w:name w:val="xl66"/>
    <w:basedOn w:val="Normal"/>
    <w:rsid w:val="006D074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99CC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67">
    <w:name w:val="xl67"/>
    <w:basedOn w:val="Normal"/>
    <w:rsid w:val="006D074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FF"/>
      <w:spacing w:before="100" w:beforeAutospacing="1" w:after="100" w:afterAutospacing="1"/>
      <w:jc w:val="center"/>
      <w:textAlignment w:val="center"/>
    </w:pPr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0C21F1"/>
    <w:rPr>
      <w:color w:val="954F72"/>
      <w:u w:val="single"/>
    </w:rPr>
  </w:style>
  <w:style w:type="paragraph" w:customStyle="1" w:styleId="font0">
    <w:name w:val="font0"/>
    <w:basedOn w:val="Normal"/>
    <w:rsid w:val="008339FC"/>
    <w:pPr>
      <w:spacing w:before="100" w:beforeAutospacing="1" w:after="100" w:afterAutospacing="1"/>
    </w:pPr>
    <w:rPr>
      <w:rFonts w:ascii="Calibri" w:hAnsi="Calibri" w:cs="Calibri"/>
      <w:color w:val="000000"/>
      <w:sz w:val="22"/>
    </w:rPr>
  </w:style>
  <w:style w:type="paragraph" w:customStyle="1" w:styleId="font5">
    <w:name w:val="font5"/>
    <w:basedOn w:val="Normal"/>
    <w:rsid w:val="008339FC"/>
    <w:pPr>
      <w:spacing w:before="100" w:beforeAutospacing="1" w:after="100" w:afterAutospacing="1"/>
    </w:pPr>
    <w:rPr>
      <w:color w:val="000000"/>
      <w:szCs w:val="26"/>
    </w:rPr>
  </w:style>
  <w:style w:type="paragraph" w:customStyle="1" w:styleId="font6">
    <w:name w:val="font6"/>
    <w:basedOn w:val="Normal"/>
    <w:rsid w:val="008339FC"/>
    <w:pPr>
      <w:spacing w:before="100" w:beforeAutospacing="1" w:after="100" w:afterAutospacing="1"/>
    </w:pPr>
    <w:rPr>
      <w:b/>
      <w:bCs/>
      <w:color w:val="000000"/>
      <w:szCs w:val="26"/>
    </w:rPr>
  </w:style>
  <w:style w:type="paragraph" w:customStyle="1" w:styleId="font7">
    <w:name w:val="font7"/>
    <w:basedOn w:val="Normal"/>
    <w:rsid w:val="008339FC"/>
    <w:pPr>
      <w:spacing w:before="100" w:beforeAutospacing="1" w:after="100" w:afterAutospacing="1"/>
    </w:pPr>
    <w:rPr>
      <w:color w:val="000000"/>
    </w:rPr>
  </w:style>
  <w:style w:type="paragraph" w:customStyle="1" w:styleId="font8">
    <w:name w:val="font8"/>
    <w:basedOn w:val="Normal"/>
    <w:rsid w:val="008339FC"/>
    <w:pPr>
      <w:spacing w:before="100" w:beforeAutospacing="1" w:after="100" w:afterAutospacing="1"/>
    </w:pPr>
    <w:rPr>
      <w:rFonts w:ascii="Symbol" w:hAnsi="Symbol"/>
      <w:color w:val="000000"/>
      <w:szCs w:val="26"/>
    </w:rPr>
  </w:style>
  <w:style w:type="paragraph" w:customStyle="1" w:styleId="font9">
    <w:name w:val="font9"/>
    <w:basedOn w:val="Normal"/>
    <w:rsid w:val="008339FC"/>
    <w:pPr>
      <w:spacing w:before="100" w:beforeAutospacing="1" w:after="100" w:afterAutospacing="1"/>
    </w:pPr>
    <w:rPr>
      <w:color w:val="000000"/>
      <w:szCs w:val="26"/>
    </w:rPr>
  </w:style>
  <w:style w:type="paragraph" w:customStyle="1" w:styleId="font10">
    <w:name w:val="font10"/>
    <w:basedOn w:val="Normal"/>
    <w:rsid w:val="008339FC"/>
    <w:pPr>
      <w:spacing w:before="100" w:beforeAutospacing="1" w:after="100" w:afterAutospacing="1"/>
    </w:pPr>
    <w:rPr>
      <w:rFonts w:ascii="Symbol" w:hAnsi="Symbol"/>
      <w:color w:val="000000"/>
      <w:sz w:val="22"/>
    </w:rPr>
  </w:style>
  <w:style w:type="paragraph" w:customStyle="1" w:styleId="font11">
    <w:name w:val="font11"/>
    <w:basedOn w:val="Normal"/>
    <w:rsid w:val="008339FC"/>
    <w:pPr>
      <w:spacing w:before="100" w:beforeAutospacing="1" w:after="100" w:afterAutospacing="1"/>
    </w:pPr>
    <w:rPr>
      <w:rFonts w:ascii="Calibri" w:hAnsi="Calibri" w:cs="Calibri"/>
      <w:color w:val="000000"/>
      <w:sz w:val="22"/>
    </w:rPr>
  </w:style>
  <w:style w:type="paragraph" w:customStyle="1" w:styleId="font12">
    <w:name w:val="font12"/>
    <w:basedOn w:val="Normal"/>
    <w:rsid w:val="008339FC"/>
    <w:pPr>
      <w:spacing w:before="100" w:beforeAutospacing="1" w:after="100" w:afterAutospacing="1"/>
    </w:pPr>
    <w:rPr>
      <w:rFonts w:ascii="Tahoma" w:hAnsi="Tahoma" w:cs="Tahoma"/>
      <w:b/>
      <w:bCs/>
      <w:color w:val="000000"/>
      <w:sz w:val="16"/>
      <w:szCs w:val="16"/>
    </w:rPr>
  </w:style>
  <w:style w:type="paragraph" w:customStyle="1" w:styleId="font13">
    <w:name w:val="font13"/>
    <w:basedOn w:val="Normal"/>
    <w:rsid w:val="008339FC"/>
    <w:pPr>
      <w:spacing w:before="100" w:beforeAutospacing="1" w:after="100" w:afterAutospacing="1"/>
    </w:pPr>
    <w:rPr>
      <w:rFonts w:ascii="Tahoma" w:hAnsi="Tahoma" w:cs="Tahoma"/>
      <w:color w:val="000000"/>
      <w:sz w:val="16"/>
      <w:szCs w:val="16"/>
    </w:rPr>
  </w:style>
  <w:style w:type="paragraph" w:customStyle="1" w:styleId="font14">
    <w:name w:val="font14"/>
    <w:basedOn w:val="Normal"/>
    <w:rsid w:val="008339FC"/>
    <w:pPr>
      <w:spacing w:before="100" w:beforeAutospacing="1" w:after="100" w:afterAutospacing="1"/>
    </w:pPr>
    <w:rPr>
      <w:color w:val="000000"/>
      <w:sz w:val="20"/>
      <w:szCs w:val="20"/>
    </w:rPr>
  </w:style>
  <w:style w:type="paragraph" w:customStyle="1" w:styleId="font15">
    <w:name w:val="font15"/>
    <w:basedOn w:val="Normal"/>
    <w:rsid w:val="008339FC"/>
    <w:pPr>
      <w:spacing w:before="100" w:beforeAutospacing="1" w:after="100" w:afterAutospacing="1"/>
    </w:pPr>
    <w:rPr>
      <w:color w:val="000000"/>
      <w:sz w:val="20"/>
      <w:szCs w:val="20"/>
    </w:rPr>
  </w:style>
  <w:style w:type="paragraph" w:customStyle="1" w:styleId="xl68">
    <w:name w:val="xl68"/>
    <w:basedOn w:val="Normal"/>
    <w:rsid w:val="008339FC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Cs w:val="26"/>
    </w:rPr>
  </w:style>
  <w:style w:type="paragraph" w:customStyle="1" w:styleId="xl69">
    <w:name w:val="xl69"/>
    <w:basedOn w:val="Normal"/>
    <w:rsid w:val="008339FC"/>
    <w:pPr>
      <w:spacing w:before="100" w:beforeAutospacing="1" w:after="100" w:afterAutospacing="1"/>
    </w:pPr>
    <w:rPr>
      <w:szCs w:val="26"/>
    </w:rPr>
  </w:style>
  <w:style w:type="paragraph" w:customStyle="1" w:styleId="xl70">
    <w:name w:val="xl70"/>
    <w:basedOn w:val="Normal"/>
    <w:rsid w:val="008339FC"/>
    <w:pPr>
      <w:spacing w:before="100" w:beforeAutospacing="1" w:after="100" w:afterAutospacing="1"/>
    </w:pPr>
    <w:rPr>
      <w:szCs w:val="26"/>
    </w:rPr>
  </w:style>
  <w:style w:type="paragraph" w:customStyle="1" w:styleId="xl71">
    <w:name w:val="xl71"/>
    <w:basedOn w:val="Normal"/>
    <w:rsid w:val="008339FC"/>
    <w:pPr>
      <w:spacing w:before="100" w:beforeAutospacing="1" w:after="100" w:afterAutospacing="1"/>
      <w:jc w:val="center"/>
    </w:pPr>
    <w:rPr>
      <w:szCs w:val="26"/>
    </w:rPr>
  </w:style>
  <w:style w:type="paragraph" w:customStyle="1" w:styleId="xl72">
    <w:name w:val="xl72"/>
    <w:basedOn w:val="Normal"/>
    <w:rsid w:val="008339FC"/>
    <w:pPr>
      <w:spacing w:before="100" w:beforeAutospacing="1" w:after="100" w:afterAutospacing="1"/>
      <w:jc w:val="center"/>
    </w:pPr>
  </w:style>
  <w:style w:type="paragraph" w:customStyle="1" w:styleId="xl73">
    <w:name w:val="xl73"/>
    <w:basedOn w:val="Normal"/>
    <w:rsid w:val="008339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74">
    <w:name w:val="xl74"/>
    <w:basedOn w:val="Normal"/>
    <w:rsid w:val="008339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Symbol" w:hAnsi="Symbol"/>
      <w:szCs w:val="26"/>
    </w:rPr>
  </w:style>
  <w:style w:type="paragraph" w:customStyle="1" w:styleId="xl75">
    <w:name w:val="xl75"/>
    <w:basedOn w:val="Normal"/>
    <w:rsid w:val="008339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6"/>
    </w:rPr>
  </w:style>
  <w:style w:type="paragraph" w:customStyle="1" w:styleId="xl76">
    <w:name w:val="xl76"/>
    <w:basedOn w:val="Normal"/>
    <w:rsid w:val="008339FC"/>
    <w:pPr>
      <w:spacing w:before="100" w:beforeAutospacing="1" w:after="100" w:afterAutospacing="1"/>
      <w:jc w:val="center"/>
    </w:pPr>
  </w:style>
  <w:style w:type="paragraph" w:customStyle="1" w:styleId="xl77">
    <w:name w:val="xl77"/>
    <w:basedOn w:val="Normal"/>
    <w:rsid w:val="008339FC"/>
    <w:pPr>
      <w:spacing w:before="100" w:beforeAutospacing="1" w:after="100" w:afterAutospacing="1"/>
      <w:textAlignment w:val="center"/>
    </w:pPr>
  </w:style>
  <w:style w:type="paragraph" w:customStyle="1" w:styleId="xl78">
    <w:name w:val="xl78"/>
    <w:basedOn w:val="Normal"/>
    <w:rsid w:val="008339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Cs w:val="26"/>
    </w:rPr>
  </w:style>
  <w:style w:type="paragraph" w:customStyle="1" w:styleId="xl79">
    <w:name w:val="xl79"/>
    <w:basedOn w:val="Normal"/>
    <w:rsid w:val="008339F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Cs w:val="26"/>
    </w:rPr>
  </w:style>
  <w:style w:type="paragraph" w:customStyle="1" w:styleId="xl80">
    <w:name w:val="xl80"/>
    <w:basedOn w:val="Normal"/>
    <w:rsid w:val="008339FC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81">
    <w:name w:val="xl81"/>
    <w:basedOn w:val="Normal"/>
    <w:rsid w:val="008339F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82">
    <w:name w:val="xl82"/>
    <w:basedOn w:val="Normal"/>
    <w:rsid w:val="008339F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83">
    <w:name w:val="xl83"/>
    <w:basedOn w:val="Normal"/>
    <w:rsid w:val="008339FC"/>
    <w:pP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84">
    <w:name w:val="xl84"/>
    <w:basedOn w:val="Normal"/>
    <w:rsid w:val="008339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FF0000"/>
      <w:szCs w:val="26"/>
    </w:rPr>
  </w:style>
  <w:style w:type="paragraph" w:customStyle="1" w:styleId="xl85">
    <w:name w:val="xl85"/>
    <w:basedOn w:val="Normal"/>
    <w:rsid w:val="008339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Cs w:val="26"/>
    </w:rPr>
  </w:style>
  <w:style w:type="paragraph" w:customStyle="1" w:styleId="xl86">
    <w:name w:val="xl86"/>
    <w:basedOn w:val="Normal"/>
    <w:rsid w:val="008339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Cs w:val="26"/>
    </w:rPr>
  </w:style>
  <w:style w:type="paragraph" w:customStyle="1" w:styleId="xl87">
    <w:name w:val="xl87"/>
    <w:basedOn w:val="Normal"/>
    <w:rsid w:val="008339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Cs w:val="26"/>
    </w:rPr>
  </w:style>
  <w:style w:type="paragraph" w:customStyle="1" w:styleId="xl88">
    <w:name w:val="xl88"/>
    <w:basedOn w:val="Normal"/>
    <w:rsid w:val="008339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Cs w:val="26"/>
    </w:rPr>
  </w:style>
  <w:style w:type="paragraph" w:customStyle="1" w:styleId="xl89">
    <w:name w:val="xl89"/>
    <w:basedOn w:val="Normal"/>
    <w:rsid w:val="008339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Cs w:val="26"/>
    </w:rPr>
  </w:style>
  <w:style w:type="paragraph" w:customStyle="1" w:styleId="xl90">
    <w:name w:val="xl90"/>
    <w:basedOn w:val="Normal"/>
    <w:rsid w:val="008339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91">
    <w:name w:val="xl91"/>
    <w:basedOn w:val="Normal"/>
    <w:rsid w:val="008339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92">
    <w:name w:val="xl92"/>
    <w:basedOn w:val="Normal"/>
    <w:rsid w:val="008339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93">
    <w:name w:val="xl93"/>
    <w:basedOn w:val="Normal"/>
    <w:rsid w:val="008339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94">
    <w:name w:val="xl94"/>
    <w:basedOn w:val="Normal"/>
    <w:rsid w:val="008339FC"/>
    <w:pPr>
      <w:spacing w:before="100" w:beforeAutospacing="1" w:after="100" w:afterAutospacing="1"/>
    </w:pPr>
  </w:style>
  <w:style w:type="paragraph" w:customStyle="1" w:styleId="xl95">
    <w:name w:val="xl95"/>
    <w:basedOn w:val="Normal"/>
    <w:rsid w:val="008339F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Cs w:val="26"/>
    </w:rPr>
  </w:style>
  <w:style w:type="paragraph" w:customStyle="1" w:styleId="xl96">
    <w:name w:val="xl96"/>
    <w:basedOn w:val="Normal"/>
    <w:rsid w:val="008339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Cs w:val="26"/>
    </w:rPr>
  </w:style>
  <w:style w:type="paragraph" w:customStyle="1" w:styleId="xl97">
    <w:name w:val="xl97"/>
    <w:basedOn w:val="Normal"/>
    <w:rsid w:val="008339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98">
    <w:name w:val="xl98"/>
    <w:basedOn w:val="Normal"/>
    <w:rsid w:val="008339F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Cs w:val="26"/>
    </w:rPr>
  </w:style>
  <w:style w:type="paragraph" w:customStyle="1" w:styleId="xl99">
    <w:name w:val="xl99"/>
    <w:basedOn w:val="Normal"/>
    <w:rsid w:val="008339F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00">
    <w:name w:val="xl100"/>
    <w:basedOn w:val="Normal"/>
    <w:rsid w:val="008339FC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01">
    <w:name w:val="xl101"/>
    <w:basedOn w:val="Normal"/>
    <w:rsid w:val="008339F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Cs w:val="26"/>
    </w:rPr>
  </w:style>
  <w:style w:type="paragraph" w:customStyle="1" w:styleId="xl102">
    <w:name w:val="xl102"/>
    <w:basedOn w:val="Normal"/>
    <w:rsid w:val="008339FC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Cs w:val="26"/>
    </w:rPr>
  </w:style>
  <w:style w:type="paragraph" w:customStyle="1" w:styleId="xl103">
    <w:name w:val="xl103"/>
    <w:basedOn w:val="Normal"/>
    <w:rsid w:val="008339F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04">
    <w:name w:val="xl104"/>
    <w:basedOn w:val="Normal"/>
    <w:rsid w:val="008339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05">
    <w:name w:val="xl105"/>
    <w:basedOn w:val="Normal"/>
    <w:rsid w:val="008339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06">
    <w:name w:val="xl106"/>
    <w:basedOn w:val="Normal"/>
    <w:rsid w:val="008339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Cs w:val="26"/>
    </w:rPr>
  </w:style>
  <w:style w:type="paragraph" w:customStyle="1" w:styleId="xl107">
    <w:name w:val="xl107"/>
    <w:basedOn w:val="Normal"/>
    <w:rsid w:val="008339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Cs w:val="26"/>
    </w:rPr>
  </w:style>
  <w:style w:type="paragraph" w:customStyle="1" w:styleId="xl108">
    <w:name w:val="xl108"/>
    <w:basedOn w:val="Normal"/>
    <w:rsid w:val="008339F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Symbol" w:hAnsi="Symbol"/>
      <w:b/>
      <w:bCs/>
      <w:szCs w:val="26"/>
    </w:rPr>
  </w:style>
  <w:style w:type="paragraph" w:customStyle="1" w:styleId="xl109">
    <w:name w:val="xl109"/>
    <w:basedOn w:val="Normal"/>
    <w:rsid w:val="008339F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Symbol" w:hAnsi="Symbol"/>
      <w:b/>
      <w:bCs/>
      <w:szCs w:val="26"/>
    </w:rPr>
  </w:style>
  <w:style w:type="paragraph" w:customStyle="1" w:styleId="xl110">
    <w:name w:val="xl110"/>
    <w:basedOn w:val="Normal"/>
    <w:rsid w:val="00E6034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Symbol" w:hAnsi="Symbol"/>
      <w:b/>
      <w:bCs/>
      <w:szCs w:val="26"/>
    </w:rPr>
  </w:style>
  <w:style w:type="paragraph" w:customStyle="1" w:styleId="xl111">
    <w:name w:val="xl111"/>
    <w:basedOn w:val="Normal"/>
    <w:rsid w:val="00E6034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Symbol" w:hAnsi="Symbol"/>
      <w:b/>
      <w:bCs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26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63E"/>
    <w:rPr>
      <w:rFonts w:ascii="Segoe UI" w:hAnsi="Segoe UI" w:cs="Segoe UI"/>
      <w:sz w:val="18"/>
      <w:szCs w:val="18"/>
    </w:rPr>
  </w:style>
  <w:style w:type="paragraph" w:customStyle="1" w:styleId="TableColumnHeader">
    <w:name w:val="Table Column Header"/>
    <w:basedOn w:val="Normal"/>
    <w:uiPriority w:val="30"/>
    <w:qFormat/>
    <w:rsid w:val="004B263E"/>
    <w:pPr>
      <w:spacing w:line="256" w:lineRule="auto"/>
      <w:contextualSpacing/>
      <w:jc w:val="center"/>
    </w:pPr>
    <w:rPr>
      <w:rFonts w:ascii="Arial" w:hAnsiTheme="minorHAnsi"/>
      <w:b/>
      <w:bCs/>
      <w:color w:val="000000"/>
      <w:sz w:val="17"/>
      <w:szCs w:val="17"/>
    </w:rPr>
  </w:style>
  <w:style w:type="paragraph" w:customStyle="1" w:styleId="TableText">
    <w:name w:val="Table Text"/>
    <w:basedOn w:val="Normal"/>
    <w:uiPriority w:val="32"/>
    <w:qFormat/>
    <w:rsid w:val="004B263E"/>
    <w:pPr>
      <w:spacing w:line="256" w:lineRule="auto"/>
      <w:contextualSpacing/>
      <w:jc w:val="center"/>
    </w:pPr>
    <w:rPr>
      <w:rFonts w:ascii="Arial" w:hAnsiTheme="minorHAnsi"/>
      <w:color w:val="000000"/>
      <w:sz w:val="15"/>
      <w:szCs w:val="15"/>
    </w:rPr>
  </w:style>
  <w:style w:type="paragraph" w:customStyle="1" w:styleId="xl112">
    <w:name w:val="xl112"/>
    <w:basedOn w:val="Normal"/>
    <w:rsid w:val="004C7DF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13">
    <w:name w:val="xl113"/>
    <w:basedOn w:val="Normal"/>
    <w:rsid w:val="004C7DF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14">
    <w:name w:val="xl114"/>
    <w:basedOn w:val="Normal"/>
    <w:rsid w:val="004C7DF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b/>
      <w:bCs/>
      <w:szCs w:val="26"/>
    </w:rPr>
  </w:style>
  <w:style w:type="paragraph" w:customStyle="1" w:styleId="xl115">
    <w:name w:val="xl115"/>
    <w:basedOn w:val="Normal"/>
    <w:rsid w:val="004C7DF5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b/>
      <w:bCs/>
      <w:szCs w:val="26"/>
    </w:rPr>
  </w:style>
  <w:style w:type="paragraph" w:customStyle="1" w:styleId="xl116">
    <w:name w:val="xl116"/>
    <w:basedOn w:val="Normal"/>
    <w:rsid w:val="004C7DF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b/>
      <w:bCs/>
      <w:szCs w:val="26"/>
    </w:rPr>
  </w:style>
  <w:style w:type="character" w:styleId="Strong">
    <w:name w:val="Strong"/>
    <w:basedOn w:val="DefaultParagraphFont"/>
    <w:uiPriority w:val="22"/>
    <w:qFormat/>
    <w:rsid w:val="00436B47"/>
    <w:rPr>
      <w:b/>
      <w:bCs/>
    </w:rPr>
  </w:style>
  <w:style w:type="character" w:customStyle="1" w:styleId="Heading7Char">
    <w:name w:val="Heading 7 Char"/>
    <w:aliases w:val="3 trong bang Char,heading 7 Char"/>
    <w:basedOn w:val="DefaultParagraphFont"/>
    <w:link w:val="Heading7"/>
    <w:uiPriority w:val="9"/>
    <w:semiHidden/>
    <w:rsid w:val="00D46CCD"/>
    <w:rPr>
      <w:rFonts w:asciiTheme="majorHAnsi" w:eastAsiaTheme="majorEastAsia" w:hAnsiTheme="majorHAnsi" w:cstheme="majorBidi"/>
      <w:i/>
      <w:iCs/>
      <w:color w:val="714109" w:themeColor="accent1" w:themeShade="7F"/>
      <w:sz w:val="24"/>
      <w:szCs w:val="24"/>
      <w:lang w:eastAsia="en-US"/>
    </w:rPr>
  </w:style>
  <w:style w:type="character" w:styleId="PageNumber">
    <w:name w:val="page number"/>
    <w:basedOn w:val="DefaultParagraphFont"/>
    <w:rsid w:val="00D46CCD"/>
  </w:style>
  <w:style w:type="paragraph" w:customStyle="1" w:styleId="CIC1">
    <w:name w:val="CIC1"/>
    <w:basedOn w:val="Normal"/>
    <w:qFormat/>
    <w:rsid w:val="00D46CCD"/>
    <w:pPr>
      <w:spacing w:before="80"/>
      <w:ind w:firstLine="562"/>
      <w:jc w:val="both"/>
    </w:pPr>
    <w:rPr>
      <w:b/>
      <w:bCs/>
      <w:sz w:val="28"/>
      <w:szCs w:val="28"/>
      <w:lang w:val="pt-BR"/>
    </w:rPr>
  </w:style>
  <w:style w:type="paragraph" w:customStyle="1" w:styleId="CIC2">
    <w:name w:val="CIC2"/>
    <w:basedOn w:val="CIC1"/>
    <w:qFormat/>
    <w:rsid w:val="00D46CCD"/>
  </w:style>
  <w:style w:type="paragraph" w:styleId="NormalWeb">
    <w:name w:val="Normal (Web)"/>
    <w:basedOn w:val="Normal"/>
    <w:uiPriority w:val="99"/>
    <w:rsid w:val="00D46CCD"/>
    <w:pPr>
      <w:spacing w:before="100" w:beforeAutospacing="1" w:after="100" w:afterAutospacing="1"/>
    </w:pPr>
  </w:style>
  <w:style w:type="paragraph" w:customStyle="1" w:styleId="TableContents">
    <w:name w:val="Table Contents"/>
    <w:basedOn w:val="Normal"/>
    <w:rsid w:val="00D46CCD"/>
    <w:pPr>
      <w:widowControl w:val="0"/>
      <w:suppressLineNumbers/>
      <w:suppressAutoHyphens/>
    </w:pPr>
    <w:rPr>
      <w:rFonts w:eastAsia="Lucida Sans Unicode" w:cs="Calibri"/>
      <w:kern w:val="1"/>
      <w:lang w:eastAsia="ar-SA"/>
    </w:rPr>
  </w:style>
  <w:style w:type="paragraph" w:customStyle="1" w:styleId="font16">
    <w:name w:val="font16"/>
    <w:basedOn w:val="Normal"/>
    <w:rsid w:val="005034A6"/>
    <w:pPr>
      <w:spacing w:before="100" w:beforeAutospacing="1" w:after="100" w:afterAutospacing="1"/>
    </w:pPr>
    <w:rPr>
      <w:rFonts w:ascii="Arial" w:hAnsi="Arial" w:cs="Arial"/>
      <w:color w:val="000000"/>
      <w:sz w:val="18"/>
      <w:szCs w:val="18"/>
    </w:rPr>
  </w:style>
  <w:style w:type="paragraph" w:customStyle="1" w:styleId="font17">
    <w:name w:val="font17"/>
    <w:basedOn w:val="Normal"/>
    <w:rsid w:val="005034A6"/>
    <w:pPr>
      <w:spacing w:before="100" w:beforeAutospacing="1" w:after="100" w:afterAutospacing="1"/>
    </w:pPr>
    <w:rPr>
      <w:rFonts w:ascii="Arial" w:hAnsi="Arial" w:cs="Arial"/>
      <w:color w:val="000000"/>
      <w:sz w:val="18"/>
      <w:szCs w:val="18"/>
    </w:rPr>
  </w:style>
  <w:style w:type="paragraph" w:customStyle="1" w:styleId="font18">
    <w:name w:val="font18"/>
    <w:basedOn w:val="Normal"/>
    <w:rsid w:val="005034A6"/>
    <w:pPr>
      <w:spacing w:before="100" w:beforeAutospacing="1" w:after="100" w:afterAutospacing="1"/>
    </w:pPr>
    <w:rPr>
      <w:rFonts w:ascii="Symbol" w:hAnsi="Symbol"/>
      <w:color w:val="000000"/>
    </w:rPr>
  </w:style>
  <w:style w:type="paragraph" w:customStyle="1" w:styleId="font19">
    <w:name w:val="font19"/>
    <w:basedOn w:val="Normal"/>
    <w:rsid w:val="005034A6"/>
    <w:pPr>
      <w:spacing w:before="100" w:beforeAutospacing="1" w:after="100" w:afterAutospacing="1"/>
    </w:pPr>
    <w:rPr>
      <w:rFonts w:ascii="Arial" w:hAnsi="Arial" w:cs="Arial"/>
      <w:color w:val="000000"/>
      <w:sz w:val="18"/>
      <w:szCs w:val="18"/>
    </w:rPr>
  </w:style>
  <w:style w:type="paragraph" w:customStyle="1" w:styleId="font20">
    <w:name w:val="font20"/>
    <w:basedOn w:val="Normal"/>
    <w:rsid w:val="005034A6"/>
    <w:pPr>
      <w:spacing w:before="100" w:beforeAutospacing="1" w:after="100" w:afterAutospacing="1"/>
    </w:pPr>
    <w:rPr>
      <w:rFonts w:ascii="Arial" w:hAnsi="Arial" w:cs="Arial"/>
      <w:color w:val="000000"/>
      <w:sz w:val="18"/>
      <w:szCs w:val="18"/>
    </w:rPr>
  </w:style>
  <w:style w:type="paragraph" w:customStyle="1" w:styleId="xl117">
    <w:name w:val="xl117"/>
    <w:basedOn w:val="Normal"/>
    <w:rsid w:val="005034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16"/>
      <w:szCs w:val="16"/>
    </w:rPr>
  </w:style>
  <w:style w:type="paragraph" w:customStyle="1" w:styleId="xl118">
    <w:name w:val="xl118"/>
    <w:basedOn w:val="Normal"/>
    <w:rsid w:val="005034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customStyle="1" w:styleId="xl119">
    <w:name w:val="xl119"/>
    <w:basedOn w:val="Normal"/>
    <w:rsid w:val="005034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16"/>
      <w:szCs w:val="16"/>
    </w:rPr>
  </w:style>
  <w:style w:type="paragraph" w:customStyle="1" w:styleId="xl120">
    <w:name w:val="xl120"/>
    <w:basedOn w:val="Normal"/>
    <w:rsid w:val="005034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textAlignment w:val="center"/>
    </w:pPr>
    <w:rPr>
      <w:sz w:val="16"/>
      <w:szCs w:val="16"/>
    </w:rPr>
  </w:style>
  <w:style w:type="paragraph" w:customStyle="1" w:styleId="xl121">
    <w:name w:val="xl121"/>
    <w:basedOn w:val="Normal"/>
    <w:rsid w:val="005034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customStyle="1" w:styleId="xl122">
    <w:name w:val="xl122"/>
    <w:basedOn w:val="Normal"/>
    <w:rsid w:val="005034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16"/>
      <w:szCs w:val="16"/>
    </w:rPr>
  </w:style>
  <w:style w:type="paragraph" w:customStyle="1" w:styleId="xl123">
    <w:name w:val="xl123"/>
    <w:basedOn w:val="Normal"/>
    <w:rsid w:val="005034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textAlignment w:val="center"/>
    </w:pPr>
    <w:rPr>
      <w:sz w:val="16"/>
      <w:szCs w:val="16"/>
    </w:rPr>
  </w:style>
  <w:style w:type="paragraph" w:customStyle="1" w:styleId="xl124">
    <w:name w:val="xl124"/>
    <w:basedOn w:val="Normal"/>
    <w:rsid w:val="005034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textAlignment w:val="center"/>
    </w:pPr>
    <w:rPr>
      <w:sz w:val="16"/>
      <w:szCs w:val="16"/>
    </w:rPr>
  </w:style>
  <w:style w:type="paragraph" w:customStyle="1" w:styleId="xl125">
    <w:name w:val="xl125"/>
    <w:basedOn w:val="Normal"/>
    <w:rsid w:val="005034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16"/>
      <w:szCs w:val="16"/>
    </w:rPr>
  </w:style>
  <w:style w:type="paragraph" w:customStyle="1" w:styleId="xl126">
    <w:name w:val="xl126"/>
    <w:basedOn w:val="Normal"/>
    <w:rsid w:val="005034A6"/>
    <w:pPr>
      <w:pBdr>
        <w:top w:val="single" w:sz="4" w:space="0" w:color="auto"/>
        <w:left w:val="single" w:sz="4" w:space="0" w:color="auto"/>
      </w:pBdr>
      <w:shd w:val="clear" w:color="000000" w:fill="F2DCDB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27">
    <w:name w:val="xl127"/>
    <w:basedOn w:val="Normal"/>
    <w:rsid w:val="005034A6"/>
    <w:pPr>
      <w:pBdr>
        <w:top w:val="single" w:sz="4" w:space="0" w:color="auto"/>
      </w:pBdr>
      <w:shd w:val="clear" w:color="000000" w:fill="F2DCDB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28">
    <w:name w:val="xl128"/>
    <w:basedOn w:val="Normal"/>
    <w:rsid w:val="005034A6"/>
    <w:pPr>
      <w:pBdr>
        <w:top w:val="single" w:sz="4" w:space="0" w:color="auto"/>
        <w:right w:val="single" w:sz="4" w:space="0" w:color="auto"/>
      </w:pBdr>
      <w:shd w:val="clear" w:color="000000" w:fill="F2DCDB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29">
    <w:name w:val="xl129"/>
    <w:basedOn w:val="Normal"/>
    <w:rsid w:val="005034A6"/>
    <w:pPr>
      <w:pBdr>
        <w:left w:val="single" w:sz="4" w:space="0" w:color="auto"/>
        <w:bottom w:val="single" w:sz="4" w:space="0" w:color="auto"/>
      </w:pBdr>
      <w:shd w:val="clear" w:color="000000" w:fill="F2DCDB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130">
    <w:name w:val="xl130"/>
    <w:basedOn w:val="Normal"/>
    <w:rsid w:val="005034A6"/>
    <w:pPr>
      <w:pBdr>
        <w:bottom w:val="single" w:sz="4" w:space="0" w:color="auto"/>
      </w:pBdr>
      <w:shd w:val="clear" w:color="000000" w:fill="F2DCDB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131">
    <w:name w:val="xl131"/>
    <w:basedOn w:val="Normal"/>
    <w:rsid w:val="005034A6"/>
    <w:pPr>
      <w:pBdr>
        <w:bottom w:val="single" w:sz="4" w:space="0" w:color="auto"/>
        <w:right w:val="single" w:sz="4" w:space="0" w:color="auto"/>
      </w:pBdr>
      <w:shd w:val="clear" w:color="000000" w:fill="F2DCDB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132">
    <w:name w:val="xl132"/>
    <w:basedOn w:val="Normal"/>
    <w:rsid w:val="005034A6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33">
    <w:name w:val="xl133"/>
    <w:basedOn w:val="Normal"/>
    <w:rsid w:val="005034A6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34">
    <w:name w:val="xl134"/>
    <w:basedOn w:val="Normal"/>
    <w:rsid w:val="005034A6"/>
    <w:pPr>
      <w:pBdr>
        <w:top w:val="single" w:sz="4" w:space="0" w:color="auto"/>
        <w:left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customStyle="1" w:styleId="xl135">
    <w:name w:val="xl135"/>
    <w:basedOn w:val="Normal"/>
    <w:rsid w:val="005034A6"/>
    <w:pPr>
      <w:pBdr>
        <w:top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customStyle="1" w:styleId="xl136">
    <w:name w:val="xl136"/>
    <w:basedOn w:val="Normal"/>
    <w:rsid w:val="00F85C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137">
    <w:name w:val="xl137"/>
    <w:basedOn w:val="Normal"/>
    <w:rsid w:val="00F85C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138">
    <w:name w:val="xl138"/>
    <w:basedOn w:val="Normal"/>
    <w:rsid w:val="00F85C4D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139">
    <w:name w:val="xl139"/>
    <w:basedOn w:val="Normal"/>
    <w:rsid w:val="00F85C4D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140">
    <w:name w:val="xl140"/>
    <w:basedOn w:val="Normal"/>
    <w:rsid w:val="00F85C4D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141">
    <w:name w:val="xl141"/>
    <w:basedOn w:val="Normal"/>
    <w:rsid w:val="00F85C4D"/>
    <w:pPr>
      <w:pBdr>
        <w:top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Symbol" w:hAnsi="Symbol"/>
      <w:sz w:val="16"/>
      <w:szCs w:val="16"/>
    </w:rPr>
  </w:style>
  <w:style w:type="paragraph" w:customStyle="1" w:styleId="xl142">
    <w:name w:val="xl142"/>
    <w:basedOn w:val="Normal"/>
    <w:rsid w:val="00F85C4D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143">
    <w:name w:val="xl143"/>
    <w:basedOn w:val="Normal"/>
    <w:rsid w:val="00F85C4D"/>
    <w:pPr>
      <w:pBdr>
        <w:top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144">
    <w:name w:val="xl144"/>
    <w:basedOn w:val="Normal"/>
    <w:rsid w:val="00F85C4D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145">
    <w:name w:val="xl145"/>
    <w:basedOn w:val="Normal"/>
    <w:rsid w:val="00F85C4D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6"/>
      <w:szCs w:val="16"/>
    </w:rPr>
  </w:style>
  <w:style w:type="paragraph" w:customStyle="1" w:styleId="xl146">
    <w:name w:val="xl146"/>
    <w:basedOn w:val="Normal"/>
    <w:rsid w:val="00F85C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147">
    <w:name w:val="xl147"/>
    <w:basedOn w:val="Normal"/>
    <w:rsid w:val="00F85C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148">
    <w:name w:val="xl148"/>
    <w:basedOn w:val="Normal"/>
    <w:rsid w:val="00F85C4D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149">
    <w:name w:val="xl149"/>
    <w:basedOn w:val="Normal"/>
    <w:rsid w:val="00F85C4D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150">
    <w:name w:val="xl150"/>
    <w:basedOn w:val="Normal"/>
    <w:rsid w:val="00F85C4D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151">
    <w:name w:val="xl151"/>
    <w:basedOn w:val="Normal"/>
    <w:rsid w:val="00F85C4D"/>
    <w:pPr>
      <w:pBdr>
        <w:top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Symbol" w:hAnsi="Symbol"/>
      <w:sz w:val="16"/>
      <w:szCs w:val="16"/>
    </w:rPr>
  </w:style>
  <w:style w:type="paragraph" w:customStyle="1" w:styleId="xl152">
    <w:name w:val="xl152"/>
    <w:basedOn w:val="Normal"/>
    <w:rsid w:val="00F85C4D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153">
    <w:name w:val="xl153"/>
    <w:basedOn w:val="Normal"/>
    <w:rsid w:val="00F85C4D"/>
    <w:pPr>
      <w:pBdr>
        <w:top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154">
    <w:name w:val="xl154"/>
    <w:basedOn w:val="Normal"/>
    <w:rsid w:val="00F85C4D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155">
    <w:name w:val="xl155"/>
    <w:basedOn w:val="Normal"/>
    <w:rsid w:val="00F85C4D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6"/>
      <w:szCs w:val="16"/>
    </w:rPr>
  </w:style>
  <w:style w:type="paragraph" w:customStyle="1" w:styleId="xl156">
    <w:name w:val="xl156"/>
    <w:basedOn w:val="Normal"/>
    <w:rsid w:val="00F85C4D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157">
    <w:name w:val="xl157"/>
    <w:basedOn w:val="Normal"/>
    <w:rsid w:val="00F85C4D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158">
    <w:name w:val="xl158"/>
    <w:basedOn w:val="Normal"/>
    <w:rsid w:val="00F85C4D"/>
    <w:pPr>
      <w:pBdr>
        <w:top w:val="single" w:sz="8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159">
    <w:name w:val="xl159"/>
    <w:basedOn w:val="Normal"/>
    <w:rsid w:val="00F85C4D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160">
    <w:name w:val="xl160"/>
    <w:basedOn w:val="Normal"/>
    <w:rsid w:val="00F85C4D"/>
    <w:pPr>
      <w:pBdr>
        <w:top w:val="single" w:sz="8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161">
    <w:name w:val="xl161"/>
    <w:basedOn w:val="Normal"/>
    <w:rsid w:val="00F85C4D"/>
    <w:pPr>
      <w:pBdr>
        <w:top w:val="single" w:sz="8" w:space="0" w:color="auto"/>
        <w:bottom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Symbol" w:hAnsi="Symbol"/>
      <w:sz w:val="16"/>
      <w:szCs w:val="16"/>
    </w:rPr>
  </w:style>
  <w:style w:type="paragraph" w:customStyle="1" w:styleId="xl162">
    <w:name w:val="xl162"/>
    <w:basedOn w:val="Normal"/>
    <w:rsid w:val="00F85C4D"/>
    <w:pPr>
      <w:pBdr>
        <w:top w:val="single" w:sz="8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163">
    <w:name w:val="xl163"/>
    <w:basedOn w:val="Normal"/>
    <w:rsid w:val="00F85C4D"/>
    <w:pPr>
      <w:pBdr>
        <w:top w:val="single" w:sz="8" w:space="0" w:color="auto"/>
        <w:bottom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164">
    <w:name w:val="xl164"/>
    <w:basedOn w:val="Normal"/>
    <w:rsid w:val="00F85C4D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165">
    <w:name w:val="xl165"/>
    <w:basedOn w:val="Normal"/>
    <w:rsid w:val="00F85C4D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6"/>
      <w:szCs w:val="16"/>
    </w:rPr>
  </w:style>
  <w:style w:type="paragraph" w:customStyle="1" w:styleId="xl166">
    <w:name w:val="xl166"/>
    <w:basedOn w:val="Normal"/>
    <w:rsid w:val="00F85C4D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16"/>
      <w:szCs w:val="16"/>
    </w:rPr>
  </w:style>
  <w:style w:type="paragraph" w:customStyle="1" w:styleId="xl167">
    <w:name w:val="xl167"/>
    <w:basedOn w:val="Normal"/>
    <w:rsid w:val="00F85C4D"/>
    <w:pPr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16"/>
      <w:szCs w:val="16"/>
    </w:rPr>
  </w:style>
  <w:style w:type="paragraph" w:customStyle="1" w:styleId="xl168">
    <w:name w:val="xl168"/>
    <w:basedOn w:val="Normal"/>
    <w:rsid w:val="00F85C4D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169">
    <w:name w:val="xl169"/>
    <w:basedOn w:val="Normal"/>
    <w:rsid w:val="00F85C4D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170">
    <w:name w:val="xl170"/>
    <w:basedOn w:val="Normal"/>
    <w:rsid w:val="00F85C4D"/>
    <w:pPr>
      <w:pBdr>
        <w:top w:val="single" w:sz="4" w:space="0" w:color="auto"/>
        <w:left w:val="single" w:sz="4" w:space="0" w:color="auto"/>
        <w:bottom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171">
    <w:name w:val="xl171"/>
    <w:basedOn w:val="Normal"/>
    <w:rsid w:val="00F85C4D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172">
    <w:name w:val="xl172"/>
    <w:basedOn w:val="Normal"/>
    <w:rsid w:val="00F85C4D"/>
    <w:pPr>
      <w:pBdr>
        <w:top w:val="single" w:sz="4" w:space="0" w:color="auto"/>
        <w:left w:val="single" w:sz="4" w:space="0" w:color="auto"/>
        <w:bottom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173">
    <w:name w:val="xl173"/>
    <w:basedOn w:val="Normal"/>
    <w:rsid w:val="00F85C4D"/>
    <w:pPr>
      <w:pBdr>
        <w:top w:val="single" w:sz="4" w:space="0" w:color="auto"/>
        <w:bottom w:val="single" w:sz="8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Symbol" w:hAnsi="Symbol"/>
      <w:sz w:val="16"/>
      <w:szCs w:val="16"/>
    </w:rPr>
  </w:style>
  <w:style w:type="paragraph" w:customStyle="1" w:styleId="xl174">
    <w:name w:val="xl174"/>
    <w:basedOn w:val="Normal"/>
    <w:rsid w:val="00F85C4D"/>
    <w:pPr>
      <w:pBdr>
        <w:top w:val="single" w:sz="4" w:space="0" w:color="auto"/>
        <w:bottom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175">
    <w:name w:val="xl175"/>
    <w:basedOn w:val="Normal"/>
    <w:rsid w:val="00F85C4D"/>
    <w:pPr>
      <w:pBdr>
        <w:top w:val="single" w:sz="4" w:space="0" w:color="auto"/>
        <w:bottom w:val="single" w:sz="8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176">
    <w:name w:val="xl176"/>
    <w:basedOn w:val="Normal"/>
    <w:rsid w:val="00F85C4D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177">
    <w:name w:val="xl177"/>
    <w:basedOn w:val="Normal"/>
    <w:rsid w:val="00F85C4D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6"/>
      <w:szCs w:val="16"/>
    </w:rPr>
  </w:style>
  <w:style w:type="paragraph" w:customStyle="1" w:styleId="xl178">
    <w:name w:val="xl178"/>
    <w:basedOn w:val="Normal"/>
    <w:rsid w:val="00F85C4D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16"/>
      <w:szCs w:val="16"/>
    </w:rPr>
  </w:style>
  <w:style w:type="paragraph" w:customStyle="1" w:styleId="xl179">
    <w:name w:val="xl179"/>
    <w:basedOn w:val="Normal"/>
    <w:rsid w:val="00F85C4D"/>
    <w:pPr>
      <w:pBdr>
        <w:bottom w:val="single" w:sz="4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16"/>
      <w:szCs w:val="16"/>
    </w:rPr>
  </w:style>
  <w:style w:type="paragraph" w:customStyle="1" w:styleId="xl180">
    <w:name w:val="xl180"/>
    <w:basedOn w:val="Normal"/>
    <w:rsid w:val="00F85C4D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16"/>
      <w:szCs w:val="16"/>
    </w:rPr>
  </w:style>
  <w:style w:type="paragraph" w:customStyle="1" w:styleId="xl181">
    <w:name w:val="xl181"/>
    <w:basedOn w:val="Normal"/>
    <w:rsid w:val="00F85C4D"/>
    <w:pPr>
      <w:pBdr>
        <w:top w:val="single" w:sz="8" w:space="0" w:color="auto"/>
        <w:bottom w:val="single" w:sz="8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6"/>
      <w:szCs w:val="16"/>
    </w:rPr>
  </w:style>
  <w:style w:type="paragraph" w:customStyle="1" w:styleId="xl182">
    <w:name w:val="xl182"/>
    <w:basedOn w:val="Normal"/>
    <w:rsid w:val="00F85C4D"/>
    <w:pPr>
      <w:pBdr>
        <w:top w:val="single" w:sz="8" w:space="0" w:color="auto"/>
        <w:bottom w:val="single" w:sz="8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6"/>
      <w:szCs w:val="16"/>
    </w:rPr>
  </w:style>
  <w:style w:type="paragraph" w:customStyle="1" w:styleId="xl183">
    <w:name w:val="xl183"/>
    <w:basedOn w:val="Normal"/>
    <w:rsid w:val="00F85C4D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6"/>
      <w:szCs w:val="16"/>
    </w:rPr>
  </w:style>
  <w:style w:type="paragraph" w:customStyle="1" w:styleId="xl184">
    <w:name w:val="xl184"/>
    <w:basedOn w:val="Normal"/>
    <w:rsid w:val="00F85C4D"/>
    <w:pPr>
      <w:pBdr>
        <w:top w:val="single" w:sz="8" w:space="0" w:color="auto"/>
        <w:bottom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6"/>
      <w:szCs w:val="16"/>
    </w:rPr>
  </w:style>
  <w:style w:type="paragraph" w:customStyle="1" w:styleId="xl185">
    <w:name w:val="xl185"/>
    <w:basedOn w:val="Normal"/>
    <w:rsid w:val="00F85C4D"/>
    <w:pPr>
      <w:pBdr>
        <w:top w:val="single" w:sz="8" w:space="0" w:color="auto"/>
        <w:bottom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6"/>
      <w:szCs w:val="16"/>
    </w:rPr>
  </w:style>
  <w:style w:type="paragraph" w:customStyle="1" w:styleId="xl186">
    <w:name w:val="xl186"/>
    <w:basedOn w:val="Normal"/>
    <w:rsid w:val="00F85C4D"/>
    <w:pPr>
      <w:pBdr>
        <w:top w:val="single" w:sz="8" w:space="0" w:color="auto"/>
        <w:left w:val="single" w:sz="8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6"/>
      <w:szCs w:val="16"/>
    </w:rPr>
  </w:style>
  <w:style w:type="paragraph" w:customStyle="1" w:styleId="xl187">
    <w:name w:val="xl187"/>
    <w:basedOn w:val="Normal"/>
    <w:rsid w:val="00F85C4D"/>
    <w:pPr>
      <w:pBdr>
        <w:top w:val="single" w:sz="8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6"/>
      <w:szCs w:val="16"/>
    </w:rPr>
  </w:style>
  <w:style w:type="paragraph" w:customStyle="1" w:styleId="xl188">
    <w:name w:val="xl188"/>
    <w:basedOn w:val="Normal"/>
    <w:rsid w:val="00F85C4D"/>
    <w:pPr>
      <w:pBdr>
        <w:top w:val="single" w:sz="8" w:space="0" w:color="auto"/>
        <w:right w:val="single" w:sz="8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6"/>
      <w:szCs w:val="16"/>
    </w:rPr>
  </w:style>
  <w:style w:type="paragraph" w:customStyle="1" w:styleId="xl189">
    <w:name w:val="xl189"/>
    <w:basedOn w:val="Normal"/>
    <w:rsid w:val="00F85C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</w:rPr>
  </w:style>
  <w:style w:type="paragraph" w:customStyle="1" w:styleId="xl190">
    <w:name w:val="xl190"/>
    <w:basedOn w:val="Normal"/>
    <w:rsid w:val="00F85C4D"/>
    <w:pPr>
      <w:pBdr>
        <w:top w:val="single" w:sz="4" w:space="0" w:color="auto"/>
        <w:lef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6"/>
      <w:szCs w:val="16"/>
    </w:rPr>
  </w:style>
  <w:style w:type="paragraph" w:customStyle="1" w:styleId="xl191">
    <w:name w:val="xl191"/>
    <w:basedOn w:val="Normal"/>
    <w:rsid w:val="00F85C4D"/>
    <w:pPr>
      <w:pBdr>
        <w:top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6"/>
      <w:szCs w:val="16"/>
    </w:rPr>
  </w:style>
  <w:style w:type="paragraph" w:customStyle="1" w:styleId="xl192">
    <w:name w:val="xl192"/>
    <w:basedOn w:val="Normal"/>
    <w:rsid w:val="00F85C4D"/>
    <w:pPr>
      <w:pBdr>
        <w:top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6"/>
      <w:szCs w:val="16"/>
    </w:rPr>
  </w:style>
  <w:style w:type="paragraph" w:customStyle="1" w:styleId="xl193">
    <w:name w:val="xl193"/>
    <w:basedOn w:val="Normal"/>
    <w:rsid w:val="00F85C4D"/>
    <w:pPr>
      <w:pBdr>
        <w:left w:val="single" w:sz="4" w:space="0" w:color="auto"/>
        <w:bottom w:val="single" w:sz="8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6"/>
      <w:szCs w:val="16"/>
    </w:rPr>
  </w:style>
  <w:style w:type="paragraph" w:customStyle="1" w:styleId="xl194">
    <w:name w:val="xl194"/>
    <w:basedOn w:val="Normal"/>
    <w:rsid w:val="00F85C4D"/>
    <w:pPr>
      <w:pBdr>
        <w:bottom w:val="single" w:sz="8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6"/>
      <w:szCs w:val="16"/>
    </w:rPr>
  </w:style>
  <w:style w:type="paragraph" w:customStyle="1" w:styleId="xl195">
    <w:name w:val="xl195"/>
    <w:basedOn w:val="Normal"/>
    <w:rsid w:val="00F85C4D"/>
    <w:pPr>
      <w:pBdr>
        <w:bottom w:val="single" w:sz="8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6"/>
      <w:szCs w:val="16"/>
    </w:rPr>
  </w:style>
  <w:style w:type="paragraph" w:customStyle="1" w:styleId="xl196">
    <w:name w:val="xl196"/>
    <w:basedOn w:val="Normal"/>
    <w:rsid w:val="00F85C4D"/>
    <w:pPr>
      <w:pBdr>
        <w:top w:val="single" w:sz="8" w:space="0" w:color="auto"/>
        <w:left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6"/>
      <w:szCs w:val="16"/>
    </w:rPr>
  </w:style>
  <w:style w:type="paragraph" w:customStyle="1" w:styleId="xl197">
    <w:name w:val="xl197"/>
    <w:basedOn w:val="Normal"/>
    <w:rsid w:val="00F85C4D"/>
    <w:pPr>
      <w:pBdr>
        <w:top w:val="single" w:sz="4" w:space="0" w:color="auto"/>
        <w:bottom w:val="single" w:sz="4" w:space="0" w:color="auto"/>
      </w:pBdr>
      <w:shd w:val="clear" w:color="000000" w:fill="F5F5F5"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</w:rPr>
  </w:style>
  <w:style w:type="paragraph" w:customStyle="1" w:styleId="xl198">
    <w:name w:val="xl198"/>
    <w:basedOn w:val="Normal"/>
    <w:rsid w:val="00F85C4D"/>
    <w:pPr>
      <w:shd w:val="clear" w:color="000000" w:fill="F2F2F2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6"/>
      <w:szCs w:val="16"/>
    </w:rPr>
  </w:style>
  <w:style w:type="paragraph" w:customStyle="1" w:styleId="xl199">
    <w:name w:val="xl199"/>
    <w:basedOn w:val="Normal"/>
    <w:rsid w:val="00F85C4D"/>
    <w:pPr>
      <w:pBdr>
        <w:top w:val="single" w:sz="8" w:space="0" w:color="auto"/>
        <w:left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6"/>
      <w:szCs w:val="16"/>
    </w:rPr>
  </w:style>
  <w:style w:type="paragraph" w:customStyle="1" w:styleId="xl200">
    <w:name w:val="xl200"/>
    <w:basedOn w:val="Normal"/>
    <w:rsid w:val="00F85C4D"/>
    <w:pPr>
      <w:pBdr>
        <w:top w:val="single" w:sz="4" w:space="0" w:color="auto"/>
        <w:bottom w:val="single" w:sz="4" w:space="0" w:color="auto"/>
      </w:pBdr>
      <w:shd w:val="clear" w:color="000000" w:fill="F5F5F5"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</w:rPr>
  </w:style>
  <w:style w:type="paragraph" w:customStyle="1" w:styleId="xl201">
    <w:name w:val="xl201"/>
    <w:basedOn w:val="Normal"/>
    <w:rsid w:val="00F85C4D"/>
    <w:pPr>
      <w:pBdr>
        <w:top w:val="single" w:sz="4" w:space="0" w:color="auto"/>
        <w:left w:val="single" w:sz="4" w:space="0" w:color="auto"/>
      </w:pBdr>
      <w:shd w:val="clear" w:color="000000" w:fill="F2DCDB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8"/>
      <w:szCs w:val="28"/>
    </w:rPr>
  </w:style>
  <w:style w:type="paragraph" w:customStyle="1" w:styleId="xl202">
    <w:name w:val="xl202"/>
    <w:basedOn w:val="Normal"/>
    <w:rsid w:val="00F85C4D"/>
    <w:pPr>
      <w:pBdr>
        <w:top w:val="single" w:sz="4" w:space="0" w:color="auto"/>
      </w:pBdr>
      <w:shd w:val="clear" w:color="000000" w:fill="F2DCDB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8"/>
      <w:szCs w:val="28"/>
    </w:rPr>
  </w:style>
  <w:style w:type="paragraph" w:customStyle="1" w:styleId="xl203">
    <w:name w:val="xl203"/>
    <w:basedOn w:val="Normal"/>
    <w:rsid w:val="00F85C4D"/>
    <w:pPr>
      <w:pBdr>
        <w:top w:val="single" w:sz="4" w:space="0" w:color="auto"/>
        <w:right w:val="single" w:sz="4" w:space="0" w:color="auto"/>
      </w:pBdr>
      <w:shd w:val="clear" w:color="000000" w:fill="F2DCDB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8"/>
      <w:szCs w:val="28"/>
    </w:rPr>
  </w:style>
  <w:style w:type="paragraph" w:customStyle="1" w:styleId="xl204">
    <w:name w:val="xl204"/>
    <w:basedOn w:val="Normal"/>
    <w:rsid w:val="00F85C4D"/>
    <w:pPr>
      <w:pBdr>
        <w:top w:val="single" w:sz="4" w:space="0" w:color="auto"/>
        <w:bottom w:val="single" w:sz="4" w:space="0" w:color="auto"/>
      </w:pBdr>
      <w:shd w:val="clear" w:color="000000" w:fill="F2DCDB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205">
    <w:name w:val="xl205"/>
    <w:basedOn w:val="Normal"/>
    <w:rsid w:val="00F85C4D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6"/>
      <w:szCs w:val="16"/>
    </w:rPr>
  </w:style>
  <w:style w:type="paragraph" w:customStyle="1" w:styleId="xl206">
    <w:name w:val="xl206"/>
    <w:basedOn w:val="Normal"/>
    <w:rsid w:val="00F85C4D"/>
    <w:pPr>
      <w:pBdr>
        <w:left w:val="single" w:sz="8" w:space="0" w:color="auto"/>
        <w:right w:val="single" w:sz="8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6"/>
      <w:szCs w:val="16"/>
    </w:rPr>
  </w:style>
  <w:style w:type="paragraph" w:customStyle="1" w:styleId="xl207">
    <w:name w:val="xl207"/>
    <w:basedOn w:val="Normal"/>
    <w:rsid w:val="00F85C4D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6"/>
      <w:szCs w:val="16"/>
    </w:rPr>
  </w:style>
  <w:style w:type="paragraph" w:customStyle="1" w:styleId="xl208">
    <w:name w:val="xl208"/>
    <w:basedOn w:val="Normal"/>
    <w:rsid w:val="00F85C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</w:rPr>
  </w:style>
  <w:style w:type="paragraph" w:customStyle="1" w:styleId="xl209">
    <w:name w:val="xl209"/>
    <w:basedOn w:val="Normal"/>
    <w:rsid w:val="00F85C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</w:rPr>
  </w:style>
  <w:style w:type="paragraph" w:customStyle="1" w:styleId="xl210">
    <w:name w:val="xl210"/>
    <w:basedOn w:val="Normal"/>
    <w:rsid w:val="00F85C4D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6"/>
      <w:szCs w:val="16"/>
    </w:rPr>
  </w:style>
  <w:style w:type="paragraph" w:customStyle="1" w:styleId="xl211">
    <w:name w:val="xl211"/>
    <w:basedOn w:val="Normal"/>
    <w:rsid w:val="00F85C4D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6"/>
      <w:szCs w:val="16"/>
    </w:rPr>
  </w:style>
  <w:style w:type="paragraph" w:customStyle="1" w:styleId="xl212">
    <w:name w:val="xl212"/>
    <w:basedOn w:val="Normal"/>
    <w:rsid w:val="00F85C4D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6"/>
      <w:szCs w:val="16"/>
    </w:rPr>
  </w:style>
  <w:style w:type="paragraph" w:customStyle="1" w:styleId="xl213">
    <w:name w:val="xl213"/>
    <w:basedOn w:val="Normal"/>
    <w:rsid w:val="00F85C4D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214">
    <w:name w:val="xl214"/>
    <w:basedOn w:val="Normal"/>
    <w:rsid w:val="00F85C4D"/>
    <w:pPr>
      <w:pBdr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215">
    <w:name w:val="xl215"/>
    <w:basedOn w:val="Normal"/>
    <w:rsid w:val="00F85C4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216">
    <w:name w:val="xl216"/>
    <w:basedOn w:val="Normal"/>
    <w:rsid w:val="00F85C4D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6"/>
      <w:szCs w:val="16"/>
    </w:rPr>
  </w:style>
  <w:style w:type="paragraph" w:customStyle="1" w:styleId="xl217">
    <w:name w:val="xl217"/>
    <w:basedOn w:val="Normal"/>
    <w:rsid w:val="00F85C4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</w:rPr>
  </w:style>
  <w:style w:type="paragraph" w:styleId="BodyTextIndent">
    <w:name w:val="Body Text Indent"/>
    <w:basedOn w:val="Normal"/>
    <w:link w:val="BodyTextIndentChar"/>
    <w:rsid w:val="00E548A2"/>
    <w:pPr>
      <w:tabs>
        <w:tab w:val="left" w:pos="-3060"/>
      </w:tabs>
      <w:spacing w:after="120"/>
      <w:ind w:firstLine="180"/>
      <w:jc w:val="both"/>
    </w:pPr>
    <w:rPr>
      <w:rFonts w:ascii="VNI-Helve" w:hAnsi="VNI-Helve"/>
      <w:sz w:val="22"/>
      <w:szCs w:val="20"/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rsid w:val="00E548A2"/>
    <w:rPr>
      <w:rFonts w:ascii="VNI-Helve" w:eastAsia="Times New Roman" w:hAnsi="VNI-Helve" w:cs="Times New Roman"/>
      <w:szCs w:val="20"/>
      <w:lang w:val="x-none" w:eastAsia="x-none"/>
    </w:rPr>
  </w:style>
  <w:style w:type="paragraph" w:styleId="Subtitle">
    <w:name w:val="Subtitle"/>
    <w:aliases w:val="Normal 2"/>
    <w:basedOn w:val="Normal"/>
    <w:next w:val="Normal"/>
    <w:link w:val="SubtitleChar"/>
    <w:autoRedefine/>
    <w:qFormat/>
    <w:rsid w:val="00583F35"/>
    <w:pPr>
      <w:numPr>
        <w:numId w:val="5"/>
      </w:numPr>
      <w:spacing w:after="60" w:line="276" w:lineRule="auto"/>
      <w:ind w:left="360"/>
    </w:pPr>
    <w:rPr>
      <w:sz w:val="26"/>
      <w:szCs w:val="32"/>
      <w:lang w:val="x-none" w:eastAsia="x-none"/>
    </w:rPr>
  </w:style>
  <w:style w:type="character" w:customStyle="1" w:styleId="SubtitleChar">
    <w:name w:val="Subtitle Char"/>
    <w:aliases w:val="Normal 2 Char"/>
    <w:basedOn w:val="DefaultParagraphFont"/>
    <w:link w:val="Subtitle"/>
    <w:rsid w:val="00583F35"/>
    <w:rPr>
      <w:rFonts w:ascii="Times New Roman" w:eastAsia="Times New Roman" w:hAnsi="Times New Roman" w:cs="Times New Roman"/>
      <w:sz w:val="26"/>
      <w:szCs w:val="32"/>
      <w:lang w:val="x-none" w:eastAsia="x-none"/>
    </w:rPr>
  </w:style>
  <w:style w:type="paragraph" w:styleId="ListBullet2">
    <w:name w:val="List Bullet 2"/>
    <w:basedOn w:val="Normal"/>
    <w:autoRedefine/>
    <w:rsid w:val="00401EE0"/>
    <w:pPr>
      <w:numPr>
        <w:numId w:val="6"/>
      </w:numPr>
    </w:pPr>
    <w:rPr>
      <w:rFonts w:ascii=".VnTime" w:hAnsi=".VnTime"/>
      <w:szCs w:val="20"/>
      <w:lang w:bidi="en-US"/>
    </w:rPr>
  </w:style>
  <w:style w:type="paragraph" w:customStyle="1" w:styleId="GACH">
    <w:name w:val="GACH"/>
    <w:basedOn w:val="Normal"/>
    <w:autoRedefine/>
    <w:qFormat/>
    <w:rsid w:val="009B3F0A"/>
    <w:pPr>
      <w:numPr>
        <w:numId w:val="7"/>
      </w:numPr>
      <w:tabs>
        <w:tab w:val="left" w:pos="680"/>
        <w:tab w:val="left" w:pos="907"/>
        <w:tab w:val="left" w:pos="1134"/>
      </w:tabs>
      <w:spacing w:before="40" w:after="40"/>
      <w:ind w:left="0"/>
      <w:jc w:val="both"/>
    </w:pPr>
    <w:rPr>
      <w:sz w:val="26"/>
      <w:szCs w:val="28"/>
    </w:rPr>
  </w:style>
  <w:style w:type="character" w:customStyle="1" w:styleId="ListParagraphChar">
    <w:name w:val="List Paragraph Char"/>
    <w:aliases w:val="Picture Char,List Paragraph1 Char,Colorful List Accent 1 Char,List Paragraph11 Char,List Paragraph111 Char,References Char,List Paragraph (numbered (a)) Char,ANNEX Char,List Paragraph2 Char,Bullets Char,List Bullet-OpsManual Char"/>
    <w:link w:val="ListParagraph"/>
    <w:uiPriority w:val="99"/>
    <w:rsid w:val="00A703AE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TableofFigures">
    <w:name w:val="table of figures"/>
    <w:basedOn w:val="Normal"/>
    <w:next w:val="Normal"/>
    <w:semiHidden/>
    <w:rsid w:val="008576BA"/>
    <w:pPr>
      <w:spacing w:before="20" w:after="20" w:line="400" w:lineRule="atLeast"/>
      <w:ind w:firstLine="539"/>
      <w:jc w:val="both"/>
    </w:pPr>
    <w:rPr>
      <w:rFonts w:ascii=".VnTime" w:hAnsi=".VnTime" w:cs="Arial"/>
      <w:sz w:val="27"/>
      <w:szCs w:val="27"/>
    </w:rPr>
  </w:style>
  <w:style w:type="paragraph" w:customStyle="1" w:styleId="HDing3">
    <w:name w:val="HDing3"/>
    <w:basedOn w:val="Normal"/>
    <w:rsid w:val="008576BA"/>
    <w:pPr>
      <w:numPr>
        <w:numId w:val="8"/>
      </w:numPr>
      <w:spacing w:before="120" w:after="120" w:line="288" w:lineRule="auto"/>
      <w:jc w:val="both"/>
    </w:pPr>
    <w:rPr>
      <w:rFonts w:ascii=".VnTime" w:hAnsi=".VnTime" w:cs="Arial"/>
      <w:sz w:val="26"/>
      <w:szCs w:val="26"/>
    </w:rPr>
  </w:style>
  <w:style w:type="paragraph" w:customStyle="1" w:styleId="S6">
    <w:name w:val="S6"/>
    <w:basedOn w:val="Normal"/>
    <w:rsid w:val="003E7D40"/>
    <w:pPr>
      <w:tabs>
        <w:tab w:val="left" w:pos="113"/>
      </w:tabs>
      <w:suppressAutoHyphens/>
      <w:spacing w:before="60"/>
      <w:jc w:val="both"/>
    </w:pPr>
    <w:rPr>
      <w:sz w:val="26"/>
      <w:lang w:val="x-none" w:eastAsia="ar-SA"/>
    </w:rPr>
  </w:style>
  <w:style w:type="character" w:customStyle="1" w:styleId="WW8Num1z2">
    <w:name w:val="WW8Num1z2"/>
    <w:rsid w:val="00502305"/>
  </w:style>
  <w:style w:type="paragraph" w:customStyle="1" w:styleId="HOATHI">
    <w:name w:val="HOA THI"/>
    <w:basedOn w:val="Normal"/>
    <w:rsid w:val="00502305"/>
    <w:pPr>
      <w:tabs>
        <w:tab w:val="left" w:pos="680"/>
        <w:tab w:val="left" w:pos="907"/>
        <w:tab w:val="left" w:pos="1134"/>
      </w:tabs>
      <w:spacing w:before="40" w:after="40"/>
      <w:ind w:left="814"/>
      <w:jc w:val="both"/>
    </w:pPr>
    <w:rPr>
      <w:b/>
      <w:sz w:val="26"/>
      <w:szCs w:val="28"/>
    </w:rPr>
  </w:style>
  <w:style w:type="paragraph" w:customStyle="1" w:styleId="CHUTHICH">
    <w:name w:val="CHU THICH"/>
    <w:basedOn w:val="Normal"/>
    <w:autoRedefine/>
    <w:qFormat/>
    <w:rsid w:val="00502305"/>
    <w:pPr>
      <w:numPr>
        <w:numId w:val="9"/>
      </w:numPr>
      <w:tabs>
        <w:tab w:val="left" w:pos="454"/>
        <w:tab w:val="left" w:pos="680"/>
        <w:tab w:val="left" w:pos="907"/>
        <w:tab w:val="left" w:pos="1134"/>
      </w:tabs>
      <w:spacing w:before="40" w:after="40" w:line="276" w:lineRule="auto"/>
      <w:ind w:firstLine="567"/>
      <w:jc w:val="both"/>
    </w:pPr>
    <w:rPr>
      <w:sz w:val="26"/>
      <w:szCs w:val="28"/>
    </w:rPr>
  </w:style>
  <w:style w:type="character" w:customStyle="1" w:styleId="Heading8Char">
    <w:name w:val="Heading 8 Char"/>
    <w:aliases w:val="2 Cong thuc Char,heading 8 Char"/>
    <w:basedOn w:val="DefaultParagraphFont"/>
    <w:link w:val="Heading8"/>
    <w:uiPriority w:val="9"/>
    <w:rsid w:val="00D43A26"/>
    <w:rPr>
      <w:rFonts w:ascii="VNI-Helve" w:eastAsia="Times New Roman" w:hAnsi="VNI-Helve" w:cs="Times New Roman"/>
      <w:b/>
      <w:sz w:val="36"/>
      <w:szCs w:val="20"/>
      <w:lang w:val="x-none" w:eastAsia="x-none"/>
    </w:rPr>
  </w:style>
  <w:style w:type="character" w:customStyle="1" w:styleId="Heading9Char">
    <w:name w:val="Heading 9 Char"/>
    <w:aliases w:val="2 Tieu de 8 Char,heading 9 Char"/>
    <w:basedOn w:val="DefaultParagraphFont"/>
    <w:link w:val="Heading9"/>
    <w:uiPriority w:val="9"/>
    <w:rsid w:val="00D43A26"/>
    <w:rPr>
      <w:rFonts w:ascii="VNI-Helve" w:eastAsia="Times New Roman" w:hAnsi="VNI-Helve" w:cs="Times New Roman"/>
      <w:b/>
      <w:sz w:val="20"/>
      <w:szCs w:val="20"/>
      <w:lang w:val="x-none" w:eastAsia="x-none"/>
    </w:rPr>
  </w:style>
  <w:style w:type="paragraph" w:customStyle="1" w:styleId="TableParagraph">
    <w:name w:val="Table Paragraph"/>
    <w:basedOn w:val="Normal"/>
    <w:uiPriority w:val="1"/>
    <w:qFormat/>
    <w:rsid w:val="00D43A26"/>
    <w:pPr>
      <w:widowControl w:val="0"/>
      <w:autoSpaceDE w:val="0"/>
      <w:autoSpaceDN w:val="0"/>
      <w:jc w:val="center"/>
    </w:pPr>
    <w:rPr>
      <w:rFonts w:ascii="Arial" w:eastAsia="Arial" w:hAnsi="Arial" w:cs="Arial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FF0D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2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9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4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1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0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RECTIE%20WORKS\04.%2015B%20PHU%20LONG\Progress\Coc%20thu\RECTIE_GOP%20Y%20THAM%20TRA.dotx" TargetMode="External"/></Relationships>
</file>

<file path=word/theme/theme1.xml><?xml version="1.0" encoding="utf-8"?>
<a:theme xmlns:a="http://schemas.openxmlformats.org/drawingml/2006/main" name="Retrospect">
  <a:themeElements>
    <a:clrScheme name="Retrospect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Retrospect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Retro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hade val="92000"/>
                <a:satMod val="130000"/>
              </a:schemeClr>
            </a:gs>
            <a:gs pos="45000">
              <a:schemeClr val="phClr">
                <a:tint val="60000"/>
                <a:shade val="99000"/>
                <a:satMod val="120000"/>
              </a:schemeClr>
            </a:gs>
            <a:gs pos="100000">
              <a:schemeClr val="phClr">
                <a:tint val="55000"/>
                <a:satMod val="14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  <a:satMod val="130000"/>
              </a:schemeClr>
            </a:gs>
            <a:gs pos="34000">
              <a:schemeClr val="phClr">
                <a:shade val="87000"/>
                <a:satMod val="125000"/>
              </a:schemeClr>
            </a:gs>
            <a:gs pos="70000">
              <a:schemeClr val="phClr">
                <a:tint val="100000"/>
                <a:shade val="90000"/>
                <a:satMod val="130000"/>
              </a:schemeClr>
            </a:gs>
            <a:gs pos="100000">
              <a:schemeClr val="phClr">
                <a:tint val="100000"/>
                <a:shade val="100000"/>
                <a:satMod val="11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2700000" algn="br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44450" dist="25400" dir="2700000" algn="b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flat">
            <a:bevelT w="25400" h="31750"/>
          </a:sp3d>
        </a:effectStyle>
      </a:effectStyleLst>
      <a:bgFillStyleLst>
        <a:solidFill>
          <a:schemeClr val="phClr"/>
        </a:solidFill>
        <a:solidFill>
          <a:schemeClr val="phClr">
            <a:tint val="90000"/>
            <a:shade val="97000"/>
            <a:satMod val="130000"/>
          </a:schemeClr>
        </a:solidFill>
        <a:gradFill rotWithShape="1">
          <a:gsLst>
            <a:gs pos="0">
              <a:schemeClr val="phClr">
                <a:tint val="96000"/>
                <a:shade val="99000"/>
                <a:satMod val="140000"/>
              </a:schemeClr>
            </a:gs>
            <a:gs pos="65000">
              <a:schemeClr val="phClr">
                <a:tint val="100000"/>
                <a:shade val="80000"/>
                <a:satMod val="130000"/>
              </a:schemeClr>
            </a:gs>
            <a:gs pos="100000">
              <a:schemeClr val="phClr">
                <a:tint val="100000"/>
                <a:shade val="48000"/>
                <a:satMod val="120000"/>
              </a:schemeClr>
            </a:gs>
          </a:gsLst>
          <a:lin ang="162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Retrospect" id="{5F128B03-DCCA-4EEB-AB3B-CF2899314A46}" vid="{3F1AAB62-24C6-49D2-8E01-B56FAC9A3DC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34D1F5-3236-4610-A533-1351F0056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RECTIE_GOP Y THAM TRA</Template>
  <TotalTime>66</TotalTime>
  <Pages>2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Hoang Long</dc:creator>
  <cp:keywords/>
  <dc:description/>
  <cp:lastModifiedBy>Nguyễn Tiến Đức</cp:lastModifiedBy>
  <cp:revision>18</cp:revision>
  <cp:lastPrinted>2022-02-13T00:51:00Z</cp:lastPrinted>
  <dcterms:created xsi:type="dcterms:W3CDTF">2026-06-02T08:10:00Z</dcterms:created>
  <dcterms:modified xsi:type="dcterms:W3CDTF">2026-06-03T03:23:00Z</dcterms:modified>
</cp:coreProperties>
</file>